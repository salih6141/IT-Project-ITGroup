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270CE28" w14:textId="1A4DAD88" w:rsidR="00BB14F4" w:rsidRDefault="00BB14F4" w:rsidP="006D7BC2"/>
    <w:p w14:paraId="0CA180BE" w14:textId="77777777" w:rsidR="00BB14F4" w:rsidRDefault="00BB14F4" w:rsidP="006D7BC2"/>
    <w:p w14:paraId="2AD4B2F2" w14:textId="77777777" w:rsidR="00BB14F4" w:rsidRDefault="00BB14F4" w:rsidP="006D7BC2"/>
    <w:p w14:paraId="3CE1B10D" w14:textId="77777777" w:rsidR="00BB14F4" w:rsidRDefault="00BB14F4" w:rsidP="006D7BC2"/>
    <w:p w14:paraId="39520FF9" w14:textId="77777777" w:rsidR="00BB14F4" w:rsidRDefault="00BB14F4" w:rsidP="006D7BC2"/>
    <w:p w14:paraId="1C3B8B8A" w14:textId="77777777" w:rsidR="00BB14F4" w:rsidRPr="004F36E7" w:rsidRDefault="00BB14F4" w:rsidP="006D7BC2">
      <w:pPr>
        <w:pStyle w:val="Standaard12ptn"/>
      </w:pPr>
    </w:p>
    <w:tbl>
      <w:tblPr>
        <w:tblpPr w:leftFromText="141" w:rightFromText="141" w:vertAnchor="page" w:horzAnchor="margin" w:tblpY="4294"/>
        <w:tblW w:w="8000" w:type="dxa"/>
        <w:tblBorders>
          <w:insideH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016"/>
      </w:tblGrid>
      <w:tr w:rsidR="00BB14F4" w14:paraId="75E1EB4A" w14:textId="77777777" w:rsidTr="006956E7">
        <w:trPr>
          <w:cantSplit/>
          <w:trHeight w:hRule="exact" w:val="2835"/>
        </w:trPr>
        <w:tc>
          <w:tcPr>
            <w:tcW w:w="8000" w:type="dxa"/>
            <w:noWrap/>
            <w:vAlign w:val="bottom"/>
          </w:tcPr>
          <w:p w14:paraId="3364FCEF" w14:textId="6E37FDFA" w:rsidR="00643E91" w:rsidRPr="006D7BC2" w:rsidRDefault="00491CC6" w:rsidP="006D7BC2">
            <w:pPr>
              <w:pStyle w:val="Titelvoorblad"/>
              <w:rPr>
                <w:color w:val="AD0F0A"/>
              </w:rPr>
            </w:pPr>
            <w:bookmarkStart w:id="0" w:name="_Toc64986556"/>
            <w:r>
              <w:rPr>
                <w:color w:val="AD0F0A"/>
              </w:rPr>
              <w:t>IT Project - Startdocument</w:t>
            </w:r>
            <w:bookmarkEnd w:id="0"/>
            <w:r w:rsidRPr="006D7BC2">
              <w:rPr>
                <w:color w:val="AD0F0A"/>
              </w:rPr>
              <w:t xml:space="preserve"> </w:t>
            </w:r>
          </w:p>
          <w:p w14:paraId="44482175" w14:textId="03112065" w:rsidR="00BB14F4" w:rsidRPr="00530261" w:rsidRDefault="00491CC6" w:rsidP="006D7BC2">
            <w:pPr>
              <w:pStyle w:val="Ondertitel"/>
            </w:pPr>
            <w:bookmarkStart w:id="1" w:name="_Toc64986557"/>
            <w:r>
              <w:t>The Challenge Reisorganisatiesysteem v1.0</w:t>
            </w:r>
            <w:bookmarkEnd w:id="1"/>
          </w:p>
          <w:p w14:paraId="1E386E08" w14:textId="77777777" w:rsidR="00BB14F4" w:rsidRPr="00D866D9" w:rsidRDefault="00BB14F4" w:rsidP="006D7BC2"/>
        </w:tc>
      </w:tr>
      <w:tr w:rsidR="00BB14F4" w14:paraId="43B0056B" w14:textId="77777777" w:rsidTr="006956E7">
        <w:trPr>
          <w:cantSplit/>
          <w:trHeight w:hRule="exact" w:val="5535"/>
        </w:trPr>
        <w:tc>
          <w:tcPr>
            <w:tcW w:w="8000" w:type="dxa"/>
          </w:tcPr>
          <w:p w14:paraId="770C7389" w14:textId="77777777" w:rsidR="00BB14F4" w:rsidRDefault="00BB14F4" w:rsidP="006D7BC2">
            <w:pPr>
              <w:rPr>
                <w:rStyle w:val="Zwaar"/>
                <w:rFonts w:cs="Arial"/>
              </w:rPr>
            </w:pPr>
          </w:p>
          <w:p w14:paraId="33B94023" w14:textId="77777777" w:rsidR="001113A0" w:rsidRDefault="008C3F8A" w:rsidP="006D7BC2">
            <w:pPr>
              <w:rPr>
                <w:rStyle w:val="Zwaar"/>
                <w:rFonts w:cs="Arial"/>
                <w:color w:val="68676C"/>
              </w:rPr>
            </w:pPr>
            <w:r>
              <w:rPr>
                <w:rStyle w:val="Zwaar"/>
                <w:rFonts w:cs="Arial"/>
                <w:color w:val="68676C"/>
              </w:rPr>
              <w:t>Opleiding:</w:t>
            </w:r>
          </w:p>
          <w:p w14:paraId="64DE51CF" w14:textId="77777777" w:rsidR="008C3F8A" w:rsidRPr="004248BE" w:rsidRDefault="008C3F8A" w:rsidP="006D7BC2">
            <w:pPr>
              <w:rPr>
                <w:rStyle w:val="Zwaar"/>
                <w:rFonts w:cs="Arial"/>
                <w:color w:val="68676C"/>
              </w:rPr>
            </w:pPr>
            <w:r>
              <w:rPr>
                <w:rStyle w:val="Zwaar"/>
                <w:rFonts w:cs="Arial"/>
                <w:color w:val="68676C"/>
              </w:rPr>
              <w:t>Academiejaar:</w:t>
            </w:r>
          </w:p>
          <w:p w14:paraId="3FF55CE6" w14:textId="77777777" w:rsidR="00316D5F" w:rsidRPr="004248BE" w:rsidRDefault="00316D5F" w:rsidP="006D7BC2">
            <w:pPr>
              <w:rPr>
                <w:rStyle w:val="Zwaar"/>
                <w:rFonts w:cs="Arial"/>
                <w:color w:val="68676C"/>
              </w:rPr>
            </w:pPr>
          </w:p>
          <w:p w14:paraId="42F9B035" w14:textId="77777777" w:rsidR="00643E91" w:rsidRDefault="008C3F8A" w:rsidP="006D7BC2">
            <w:pPr>
              <w:rPr>
                <w:rStyle w:val="Zwaar"/>
                <w:rFonts w:cs="Arial"/>
                <w:b w:val="0"/>
                <w:color w:val="68676C"/>
              </w:rPr>
            </w:pPr>
            <w:r>
              <w:rPr>
                <w:rStyle w:val="Zwaar"/>
                <w:rFonts w:cs="Arial"/>
                <w:b w:val="0"/>
                <w:color w:val="68676C"/>
              </w:rPr>
              <w:t>Voornaam en Naam student</w:t>
            </w:r>
            <w:r w:rsidR="00C43ED3">
              <w:rPr>
                <w:rStyle w:val="Zwaar"/>
                <w:rFonts w:cs="Arial"/>
                <w:b w:val="0"/>
                <w:color w:val="68676C"/>
              </w:rPr>
              <w:t>(en)</w:t>
            </w:r>
          </w:p>
          <w:p w14:paraId="7FE9B41F" w14:textId="200C71F3" w:rsidR="004034B1" w:rsidRPr="004034B1" w:rsidRDefault="008C3F8A" w:rsidP="006D7BC2">
            <w:pPr>
              <w:rPr>
                <w:rStyle w:val="Zwaar"/>
                <w:rFonts w:cs="Arial"/>
                <w:b w:val="0"/>
                <w:color w:val="68676C"/>
              </w:rPr>
            </w:pPr>
            <w:r>
              <w:rPr>
                <w:rStyle w:val="Zwaar"/>
                <w:rFonts w:cs="Arial"/>
                <w:b w:val="0"/>
                <w:color w:val="68676C"/>
              </w:rPr>
              <w:t>Voornaam en Naam projectbegeleiders</w:t>
            </w:r>
          </w:p>
        </w:tc>
      </w:tr>
    </w:tbl>
    <w:p w14:paraId="11FA6016" w14:textId="77777777" w:rsidR="00BB14F4" w:rsidRDefault="006D7BC2" w:rsidP="006D7BC2">
      <w:r w:rsidRPr="006D7BC2">
        <w:rPr>
          <w:noProof/>
          <w:lang w:eastAsia="nl-BE"/>
        </w:rPr>
        <w:drawing>
          <wp:anchor distT="0" distB="0" distL="114300" distR="114300" simplePos="0" relativeHeight="251659264" behindDoc="1" locked="0" layoutInCell="1" allowOverlap="1" wp14:anchorId="23675010" wp14:editId="4D7747EF">
            <wp:simplePos x="0" y="0"/>
            <wp:positionH relativeFrom="column">
              <wp:posOffset>-870585</wp:posOffset>
            </wp:positionH>
            <wp:positionV relativeFrom="page">
              <wp:posOffset>9030970</wp:posOffset>
            </wp:positionV>
            <wp:extent cx="6837680" cy="1270000"/>
            <wp:effectExtent l="0" t="0" r="0" b="0"/>
            <wp:wrapNone/>
            <wp:docPr id="1" name="Afbeelding 1" descr="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P_BG_rood_rgb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634" b="11135"/>
                    <a:stretch/>
                  </pic:blipFill>
                  <pic:spPr bwMode="auto">
                    <a:xfrm>
                      <a:off x="0" y="0"/>
                      <a:ext cx="6837680" cy="127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0288" behindDoc="1" locked="0" layoutInCell="1" allowOverlap="1" wp14:anchorId="740F78A8" wp14:editId="1094C743">
            <wp:simplePos x="0" y="0"/>
            <wp:positionH relativeFrom="column">
              <wp:posOffset>-914400</wp:posOffset>
            </wp:positionH>
            <wp:positionV relativeFrom="page">
              <wp:posOffset>8835390</wp:posOffset>
            </wp:positionV>
            <wp:extent cx="1652270" cy="1480185"/>
            <wp:effectExtent l="0" t="0" r="0" b="5715"/>
            <wp:wrapNone/>
            <wp:docPr id="6" name="Afbeelding 6" descr="AP Hogeschool Antwerp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P_stijlbeeld_driehoek_logo-liggend_AP_rgb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227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D7BC2">
        <w:rPr>
          <w:noProof/>
          <w:lang w:eastAsia="nl-BE"/>
        </w:rPr>
        <w:drawing>
          <wp:anchor distT="0" distB="0" distL="114300" distR="114300" simplePos="0" relativeHeight="251661312" behindDoc="1" locked="0" layoutInCell="1" allowOverlap="1" wp14:anchorId="36ACFD21" wp14:editId="25779FC6">
            <wp:simplePos x="0" y="0"/>
            <wp:positionH relativeFrom="column">
              <wp:posOffset>5354320</wp:posOffset>
            </wp:positionH>
            <wp:positionV relativeFrom="page">
              <wp:posOffset>9956911</wp:posOffset>
            </wp:positionV>
            <wp:extent cx="373380" cy="170815"/>
            <wp:effectExtent l="0" t="0" r="0" b="0"/>
            <wp:wrapNone/>
            <wp:docPr id="8" name="Afbeelding 8" descr="AP.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rl_APbe_wi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380" cy="170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44E1DD" w14:textId="77777777" w:rsidR="00BB14F4" w:rsidRDefault="00BB14F4" w:rsidP="006D7BC2">
      <w:pPr>
        <w:sectPr w:rsidR="00BB14F4" w:rsidSect="00643E91">
          <w:footerReference w:type="default" r:id="rId14"/>
          <w:pgSz w:w="11906" w:h="16838"/>
          <w:pgMar w:top="1191" w:right="1985" w:bottom="1361" w:left="1985" w:header="709" w:footer="709" w:gutter="0"/>
          <w:cols w:space="708"/>
          <w:titlePg/>
          <w:docGrid w:linePitch="360"/>
        </w:sectPr>
      </w:pPr>
    </w:p>
    <w:p w14:paraId="6699CC20" w14:textId="77777777" w:rsidR="00643E91" w:rsidRPr="00530261" w:rsidRDefault="00530261" w:rsidP="006D7BC2">
      <w:pPr>
        <w:pStyle w:val="Titel"/>
      </w:pPr>
      <w:bookmarkStart w:id="2" w:name="_Toc64986558"/>
      <w:r w:rsidRPr="00530261">
        <w:lastRenderedPageBreak/>
        <w:t>Inhoud</w:t>
      </w:r>
      <w:bookmarkEnd w:id="2"/>
      <w:r w:rsidRPr="00530261">
        <w:t xml:space="preserve"> </w:t>
      </w:r>
    </w:p>
    <w:p w14:paraId="3538D698" w14:textId="77777777" w:rsidR="00530261" w:rsidRDefault="00530261" w:rsidP="006D7BC2"/>
    <w:p w14:paraId="0A109DAA" w14:textId="77777777" w:rsidR="00510593" w:rsidRDefault="00530261" w:rsidP="006D7BC2">
      <w:r>
        <w:fldChar w:fldCharType="begin"/>
      </w:r>
      <w:r>
        <w:instrText xml:space="preserve"> TOC \o "3-3" \h \z \t "Kop 1;1;Kop 2;2;Titel;1" </w:instrText>
      </w:r>
      <w:r>
        <w:fldChar w:fldCharType="separate"/>
      </w:r>
    </w:p>
    <w:sdt>
      <w:sdtPr>
        <w:rPr>
          <w:rFonts w:ascii="Arial" w:eastAsiaTheme="minorHAnsi" w:hAnsi="Arial" w:cstheme="minorBidi"/>
          <w:color w:val="auto"/>
          <w:position w:val="6"/>
          <w:sz w:val="24"/>
          <w:szCs w:val="22"/>
          <w:lang w:val="nl-BE"/>
        </w:rPr>
        <w:id w:val="1313597860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F053BC6" w14:textId="27E4E890" w:rsidR="00510593" w:rsidRDefault="00510593" w:rsidP="008C6C10">
          <w:pPr>
            <w:pStyle w:val="Kopvaninhoudsopgave"/>
            <w:rPr>
              <w:rFonts w:asciiTheme="minorHAnsi" w:eastAsiaTheme="minorEastAsia" w:hAnsiTheme="minorHAnsi"/>
              <w:noProof/>
              <w:sz w:val="22"/>
              <w:lang w:eastAsia="nl-B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66D315CF" w14:textId="168B0E16" w:rsidR="00510593" w:rsidRDefault="004F0187">
          <w:pPr>
            <w:pStyle w:val="Inhopg1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59" w:history="1">
            <w:r w:rsidR="00510593" w:rsidRPr="001B3C9B">
              <w:rPr>
                <w:rStyle w:val="Hyperlink"/>
                <w:noProof/>
              </w:rPr>
              <w:t>Startdocument IT Project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_Toc64986559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4AF8A235" w14:textId="72811F0D" w:rsidR="00510593" w:rsidRDefault="004F0187">
          <w:pPr>
            <w:pStyle w:val="Inhopg2"/>
            <w:tabs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0" w:history="1">
            <w:r w:rsidR="00510593" w:rsidRPr="001B3C9B">
              <w:rPr>
                <w:rStyle w:val="Hyperlink"/>
                <w:noProof/>
              </w:rPr>
              <w:t>The challenge reisorganisatiesysteem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_Toc64986560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3F739655" w14:textId="5368B87C" w:rsidR="00510593" w:rsidRDefault="004F0187">
          <w:pPr>
            <w:pStyle w:val="Inhopg1"/>
            <w:tabs>
              <w:tab w:val="left" w:pos="40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1" w:history="1">
            <w:r w:rsidR="00510593" w:rsidRPr="001B3C9B">
              <w:rPr>
                <w:rStyle w:val="Hyperlink"/>
                <w:noProof/>
              </w:rPr>
              <w:t>1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Projectbeschrijving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_Toc64986561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505B14DE" w14:textId="34E79E39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2" w:history="1">
            <w:r w:rsidR="00510593" w:rsidRPr="001B3C9B">
              <w:rPr>
                <w:rStyle w:val="Hyperlink"/>
                <w:noProof/>
              </w:rPr>
              <w:t>1.1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Projectinhoud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_Toc64986562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513C6842" w14:textId="610532ED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3" w:history="1">
            <w:r w:rsidR="00510593" w:rsidRPr="001B3C9B">
              <w:rPr>
                <w:rStyle w:val="Hyperlink"/>
                <w:noProof/>
              </w:rPr>
              <w:t>1.2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Projectteam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_Toc64986563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15787D20" w14:textId="16390BC2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4" w:history="1">
            <w:r w:rsidR="00510593" w:rsidRPr="001B3C9B">
              <w:rPr>
                <w:rStyle w:val="Hyperlink"/>
                <w:noProof/>
              </w:rPr>
              <w:t>1.3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Projectorganisatie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_Toc64986564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4A650399" w14:textId="032783BF" w:rsidR="00510593" w:rsidRDefault="004F0187">
          <w:pPr>
            <w:pStyle w:val="Inhopg1"/>
            <w:tabs>
              <w:tab w:val="left" w:pos="40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5" w:history="1">
            <w:r w:rsidR="00510593" w:rsidRPr="001B3C9B">
              <w:rPr>
                <w:rStyle w:val="Hyperlink"/>
                <w:noProof/>
              </w:rPr>
              <w:t>2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Projectrealisatie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_Toc64986565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2047EFA8" w14:textId="4588B1F3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6" w:history="1">
            <w:r w:rsidR="00510593" w:rsidRPr="001B3C9B">
              <w:rPr>
                <w:rStyle w:val="Hyperlink"/>
                <w:noProof/>
              </w:rPr>
              <w:t>2.1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Wireframes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_Toc64986566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2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02C1C92A" w14:textId="7077CDF9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7" w:history="1">
            <w:r w:rsidR="00510593" w:rsidRPr="001B3C9B">
              <w:rPr>
                <w:rStyle w:val="Hyperlink"/>
                <w:noProof/>
              </w:rPr>
              <w:t>2.2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Technische realisatie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_Toc64986567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3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5F4F0E86" w14:textId="6D55358B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8" w:history="1">
            <w:r w:rsidR="00510593" w:rsidRPr="001B3C9B">
              <w:rPr>
                <w:rStyle w:val="Hyperlink"/>
                <w:noProof/>
              </w:rPr>
              <w:t>2.3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Projectbacklog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_Toc64986568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3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76ED0258" w14:textId="42081B3D" w:rsidR="00510593" w:rsidRDefault="004F0187">
          <w:pPr>
            <w:pStyle w:val="Inhopg2"/>
            <w:tabs>
              <w:tab w:val="left" w:pos="880"/>
              <w:tab w:val="right" w:leader="dot" w:pos="9060"/>
            </w:tabs>
            <w:rPr>
              <w:rFonts w:asciiTheme="minorHAnsi" w:eastAsiaTheme="minorEastAsia" w:hAnsiTheme="minorHAnsi"/>
              <w:noProof/>
              <w:position w:val="0"/>
              <w:sz w:val="22"/>
              <w:lang w:eastAsia="nl-BE"/>
            </w:rPr>
          </w:pPr>
          <w:hyperlink w:anchor="_Toc64986569" w:history="1">
            <w:r w:rsidR="00510593" w:rsidRPr="001B3C9B">
              <w:rPr>
                <w:rStyle w:val="Hyperlink"/>
                <w:noProof/>
              </w:rPr>
              <w:t>2.4</w:t>
            </w:r>
            <w:r w:rsidR="00510593">
              <w:rPr>
                <w:rFonts w:asciiTheme="minorHAnsi" w:eastAsiaTheme="minorEastAsia" w:hAnsiTheme="minorHAnsi"/>
                <w:noProof/>
                <w:position w:val="0"/>
                <w:sz w:val="22"/>
                <w:lang w:eastAsia="nl-BE"/>
              </w:rPr>
              <w:tab/>
            </w:r>
            <w:r w:rsidR="00510593" w:rsidRPr="001B3C9B">
              <w:rPr>
                <w:rStyle w:val="Hyperlink"/>
                <w:noProof/>
              </w:rPr>
              <w:t>Planning</w:t>
            </w:r>
            <w:r w:rsidR="00510593">
              <w:rPr>
                <w:noProof/>
                <w:webHidden/>
              </w:rPr>
              <w:tab/>
            </w:r>
            <w:r w:rsidR="00510593">
              <w:rPr>
                <w:noProof/>
                <w:webHidden/>
              </w:rPr>
              <w:fldChar w:fldCharType="begin"/>
            </w:r>
            <w:r w:rsidR="00510593">
              <w:rPr>
                <w:noProof/>
                <w:webHidden/>
              </w:rPr>
              <w:instrText xml:space="preserve"> PAGEREF _Toc64986569 \h </w:instrText>
            </w:r>
            <w:r w:rsidR="00510593">
              <w:rPr>
                <w:noProof/>
                <w:webHidden/>
              </w:rPr>
            </w:r>
            <w:r w:rsidR="00510593">
              <w:rPr>
                <w:noProof/>
                <w:webHidden/>
              </w:rPr>
              <w:fldChar w:fldCharType="separate"/>
            </w:r>
            <w:r w:rsidR="00510593">
              <w:rPr>
                <w:noProof/>
                <w:webHidden/>
              </w:rPr>
              <w:t>3</w:t>
            </w:r>
            <w:r w:rsidR="00510593">
              <w:rPr>
                <w:noProof/>
                <w:webHidden/>
              </w:rPr>
              <w:fldChar w:fldCharType="end"/>
            </w:r>
          </w:hyperlink>
        </w:p>
        <w:p w14:paraId="6FA4F854" w14:textId="4C09CD13" w:rsidR="00510593" w:rsidRDefault="00510593">
          <w:r>
            <w:rPr>
              <w:b/>
              <w:bCs/>
              <w:noProof/>
            </w:rPr>
            <w:fldChar w:fldCharType="end"/>
          </w:r>
        </w:p>
      </w:sdtContent>
    </w:sdt>
    <w:p w14:paraId="478227CA" w14:textId="1F513951" w:rsidR="00530261" w:rsidRDefault="00530261" w:rsidP="006D7BC2">
      <w:r>
        <w:fldChar w:fldCharType="end"/>
      </w:r>
    </w:p>
    <w:p w14:paraId="673D486C" w14:textId="77777777" w:rsidR="00530261" w:rsidRDefault="00530261" w:rsidP="006D7BC2"/>
    <w:p w14:paraId="3510417C" w14:textId="77777777" w:rsidR="008C3F8A" w:rsidRDefault="008C3F8A" w:rsidP="006D7BC2">
      <w:pPr>
        <w:rPr>
          <w:rFonts w:eastAsiaTheme="majorEastAsia" w:cstheme="majorBidi"/>
          <w:spacing w:val="-10"/>
          <w:kern w:val="28"/>
          <w:sz w:val="40"/>
          <w:szCs w:val="56"/>
        </w:rPr>
      </w:pPr>
      <w:bookmarkStart w:id="3" w:name="_Toc455153280"/>
      <w:bookmarkStart w:id="4" w:name="_Toc455153825"/>
      <w:bookmarkStart w:id="5" w:name="_Toc455153993"/>
      <w:r>
        <w:br w:type="page"/>
      </w:r>
    </w:p>
    <w:p w14:paraId="4BACFB40" w14:textId="05ECC3A8" w:rsidR="00BB14F4" w:rsidRPr="008B46EC" w:rsidRDefault="00510593" w:rsidP="006D7BC2">
      <w:pPr>
        <w:pStyle w:val="Titel"/>
        <w:rPr>
          <w:lang w:val="en-US"/>
        </w:rPr>
      </w:pPr>
      <w:bookmarkStart w:id="6" w:name="_Toc64986559"/>
      <w:bookmarkEnd w:id="3"/>
      <w:bookmarkEnd w:id="4"/>
      <w:bookmarkEnd w:id="5"/>
      <w:proofErr w:type="spellStart"/>
      <w:r w:rsidRPr="008B46EC">
        <w:rPr>
          <w:lang w:val="en-US"/>
        </w:rPr>
        <w:lastRenderedPageBreak/>
        <w:t>Startdocument</w:t>
      </w:r>
      <w:proofErr w:type="spellEnd"/>
      <w:r w:rsidRPr="008B46EC">
        <w:rPr>
          <w:lang w:val="en-US"/>
        </w:rPr>
        <w:t xml:space="preserve"> IT Project</w:t>
      </w:r>
      <w:bookmarkEnd w:id="6"/>
    </w:p>
    <w:p w14:paraId="462FB1D9" w14:textId="38DEF08B" w:rsidR="00EC1B3E" w:rsidRPr="008B46EC" w:rsidRDefault="00510593" w:rsidP="006D7BC2">
      <w:pPr>
        <w:pStyle w:val="Ondertitel"/>
        <w:rPr>
          <w:lang w:val="en-US"/>
        </w:rPr>
      </w:pPr>
      <w:bookmarkStart w:id="7" w:name="_Toc64986560"/>
      <w:r w:rsidRPr="008B46EC">
        <w:rPr>
          <w:lang w:val="en-US"/>
        </w:rPr>
        <w:t xml:space="preserve">The challenge </w:t>
      </w:r>
      <w:proofErr w:type="spellStart"/>
      <w:r w:rsidRPr="008B46EC">
        <w:rPr>
          <w:lang w:val="en-US"/>
        </w:rPr>
        <w:t>reisorganisatiesysteem</w:t>
      </w:r>
      <w:bookmarkEnd w:id="7"/>
      <w:proofErr w:type="spellEnd"/>
      <w:r w:rsidR="00BB14F4" w:rsidRPr="008B46EC">
        <w:rPr>
          <w:lang w:val="en-US"/>
        </w:rPr>
        <w:tab/>
      </w:r>
      <w:r w:rsidRPr="008B46EC">
        <w:rPr>
          <w:lang w:val="en-US"/>
        </w:rPr>
        <w:t>v1.0</w:t>
      </w:r>
    </w:p>
    <w:p w14:paraId="2EC6A561" w14:textId="77777777" w:rsidR="00EC1B3E" w:rsidRPr="008B46EC" w:rsidRDefault="00EC1B3E" w:rsidP="006D7BC2">
      <w:pPr>
        <w:rPr>
          <w:lang w:val="en-US"/>
        </w:rPr>
      </w:pPr>
    </w:p>
    <w:p w14:paraId="15C34206" w14:textId="77777777" w:rsidR="00EC1B3E" w:rsidRPr="008B46EC" w:rsidRDefault="00EC1B3E" w:rsidP="006D7BC2">
      <w:pPr>
        <w:rPr>
          <w:lang w:val="en-US"/>
        </w:rPr>
      </w:pPr>
    </w:p>
    <w:p w14:paraId="7EC8941A" w14:textId="320C4531" w:rsidR="00EC1B3E" w:rsidRDefault="00AC65C9" w:rsidP="006D7BC2">
      <w:pPr>
        <w:pStyle w:val="Kop1"/>
      </w:pPr>
      <w:bookmarkStart w:id="8" w:name="_Toc64986561"/>
      <w:r>
        <w:t>Projectbeschrijving</w:t>
      </w:r>
      <w:bookmarkEnd w:id="8"/>
    </w:p>
    <w:p w14:paraId="1BC72E90" w14:textId="77777777" w:rsidR="00484310" w:rsidRPr="00484310" w:rsidRDefault="00484310" w:rsidP="00484310">
      <w:pPr>
        <w:rPr>
          <w:lang w:val="nl-NL" w:eastAsia="nl-NL"/>
        </w:rPr>
      </w:pPr>
    </w:p>
    <w:p w14:paraId="3AF2B03C" w14:textId="38D839AC" w:rsidR="0091120D" w:rsidRPr="007C36C8" w:rsidRDefault="00AC65C9" w:rsidP="00AC65C9">
      <w:pPr>
        <w:pStyle w:val="Kop2"/>
      </w:pPr>
      <w:bookmarkStart w:id="9" w:name="_Toc64986562"/>
      <w:r>
        <w:t>Projectinhoud</w:t>
      </w:r>
      <w:bookmarkEnd w:id="9"/>
    </w:p>
    <w:p w14:paraId="6A7AE3C8" w14:textId="42F64A36" w:rsidR="0091120D" w:rsidRPr="0091120D" w:rsidRDefault="0091120D" w:rsidP="0091120D">
      <w:pPr>
        <w:rPr>
          <w:b/>
          <w:bCs/>
          <w:position w:val="0"/>
        </w:rPr>
      </w:pPr>
      <w:r w:rsidRPr="0091120D">
        <w:rPr>
          <w:b/>
          <w:bCs/>
        </w:rPr>
        <w:t xml:space="preserve">De user kan online het spel “FIFA” spelen waarbij hij scoort door juiste leagues te raden waarin een clubs spelen. Er zal UC FIFA SPELEN, </w:t>
      </w:r>
      <w:proofErr w:type="spellStart"/>
      <w:r w:rsidRPr="0091120D">
        <w:rPr>
          <w:b/>
          <w:bCs/>
        </w:rPr>
        <w:t>subfuctie</w:t>
      </w:r>
      <w:proofErr w:type="spellEnd"/>
      <w:r w:rsidRPr="0091120D">
        <w:rPr>
          <w:b/>
          <w:bCs/>
        </w:rPr>
        <w:t xml:space="preserve"> UC online themadienst (UC3 + UC5).</w:t>
      </w:r>
    </w:p>
    <w:p w14:paraId="69530517" w14:textId="131B5D37" w:rsidR="00AC65C9" w:rsidRPr="0091120D" w:rsidRDefault="00AC65C9" w:rsidP="00AC65C9">
      <w:pPr>
        <w:rPr>
          <w:lang w:eastAsia="nl-NL"/>
        </w:rPr>
      </w:pPr>
    </w:p>
    <w:p w14:paraId="1BD3C061" w14:textId="132DAF88" w:rsidR="00AC65C9" w:rsidRDefault="00AC65C9" w:rsidP="00AC65C9">
      <w:pPr>
        <w:pStyle w:val="Kop2"/>
      </w:pPr>
      <w:bookmarkStart w:id="10" w:name="_Toc64986563"/>
      <w:r>
        <w:t>Projectteam</w:t>
      </w:r>
      <w:bookmarkEnd w:id="10"/>
    </w:p>
    <w:p w14:paraId="5889316D" w14:textId="77777777" w:rsidR="0091120D" w:rsidRDefault="0091120D" w:rsidP="00AC65C9">
      <w:pPr>
        <w:rPr>
          <w:lang w:val="nl-NL" w:eastAsia="nl-NL"/>
        </w:rPr>
      </w:pPr>
    </w:p>
    <w:p w14:paraId="2453EB2D" w14:textId="182AC308" w:rsidR="0091120D" w:rsidRDefault="0091120D" w:rsidP="00AC65C9">
      <w:pPr>
        <w:rPr>
          <w:b/>
          <w:bCs/>
          <w:lang w:val="nl-NL" w:eastAsia="nl-NL"/>
        </w:rPr>
      </w:pPr>
      <w:r w:rsidRPr="0091120D">
        <w:rPr>
          <w:b/>
          <w:bCs/>
          <w:lang w:val="nl-NL" w:eastAsia="nl-NL"/>
        </w:rPr>
        <w:t>Groep van 4 studenten waarbij de taakverdeling gebeurt per week in de afgesproken groepjes die door de sprint master worden gecontroleerd uiterst zondag middag.</w:t>
      </w:r>
      <w:r>
        <w:rPr>
          <w:b/>
          <w:bCs/>
          <w:lang w:val="nl-NL" w:eastAsia="nl-NL"/>
        </w:rPr>
        <w:t xml:space="preserve"> Afspraken: </w:t>
      </w:r>
    </w:p>
    <w:p w14:paraId="3B88CDDE" w14:textId="2F71957D" w:rsidR="0091120D" w:rsidRDefault="0091120D" w:rsidP="0091120D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 xml:space="preserve">Deadlines naleven </w:t>
      </w:r>
    </w:p>
    <w:p w14:paraId="3380A40B" w14:textId="397D9797" w:rsidR="0091120D" w:rsidRDefault="0091120D" w:rsidP="0091120D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 xml:space="preserve">Niets pushen zonder consultatie van andere studenten </w:t>
      </w:r>
    </w:p>
    <w:p w14:paraId="222D3F4B" w14:textId="7E6FA97A" w:rsidR="0091120D" w:rsidRDefault="0091120D" w:rsidP="0091120D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>Alle communicatie gaat door in Teams</w:t>
      </w:r>
    </w:p>
    <w:p w14:paraId="5DC11313" w14:textId="66146196" w:rsidR="0091120D" w:rsidRPr="001370C1" w:rsidRDefault="0091120D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>Alle aanpassing moeten worden gemeld</w:t>
      </w:r>
    </w:p>
    <w:p w14:paraId="024CE837" w14:textId="77777777" w:rsidR="0091120D" w:rsidRDefault="0091120D" w:rsidP="00AC65C9">
      <w:pPr>
        <w:rPr>
          <w:lang w:val="nl-NL" w:eastAsia="nl-NL"/>
        </w:rPr>
      </w:pPr>
    </w:p>
    <w:p w14:paraId="59E5F7CF" w14:textId="7A975366" w:rsidR="00484310" w:rsidRDefault="007C36C8" w:rsidP="007C36C8">
      <w:pPr>
        <w:spacing w:after="160" w:line="259" w:lineRule="auto"/>
        <w:rPr>
          <w:lang w:val="nl-NL" w:eastAsia="nl-NL"/>
        </w:rPr>
      </w:pPr>
      <w:r>
        <w:rPr>
          <w:lang w:val="nl-NL" w:eastAsia="nl-NL"/>
        </w:rPr>
        <w:br w:type="page"/>
      </w:r>
    </w:p>
    <w:p w14:paraId="69113D19" w14:textId="564E16AF" w:rsidR="00484310" w:rsidRDefault="00484310" w:rsidP="00484310">
      <w:pPr>
        <w:pStyle w:val="Kop2"/>
      </w:pPr>
      <w:bookmarkStart w:id="11" w:name="_Toc64986564"/>
      <w:r>
        <w:lastRenderedPageBreak/>
        <w:t>Projectorganisatie</w:t>
      </w:r>
      <w:bookmarkEnd w:id="11"/>
    </w:p>
    <w:p w14:paraId="208BBCC4" w14:textId="42D14066" w:rsidR="001370C1" w:rsidRDefault="001370C1" w:rsidP="00AC65C9">
      <w:pPr>
        <w:rPr>
          <w:lang w:val="nl-NL" w:eastAsia="nl-NL"/>
        </w:rPr>
      </w:pPr>
    </w:p>
    <w:p w14:paraId="70A05F25" w14:textId="397CF93F" w:rsidR="001370C1" w:rsidRPr="001370C1" w:rsidRDefault="001370C1" w:rsidP="00AC65C9">
      <w:p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 xml:space="preserve">Alle communicatie gebeurt in teams en tijdens de les momenten, de volgende tools worden gebruikt: </w:t>
      </w:r>
    </w:p>
    <w:p w14:paraId="0A72A834" w14:textId="2FF6208B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proofErr w:type="spellStart"/>
      <w:r w:rsidRPr="001370C1">
        <w:rPr>
          <w:b/>
          <w:bCs/>
          <w:lang w:val="nl-NL" w:eastAsia="nl-NL"/>
        </w:rPr>
        <w:t>Trello</w:t>
      </w:r>
      <w:proofErr w:type="spellEnd"/>
      <w:r w:rsidRPr="001370C1">
        <w:rPr>
          <w:b/>
          <w:bCs/>
          <w:lang w:val="nl-NL" w:eastAsia="nl-NL"/>
        </w:rPr>
        <w:t xml:space="preserve"> </w:t>
      </w:r>
    </w:p>
    <w:p w14:paraId="104B3F34" w14:textId="1B20EA24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proofErr w:type="gramStart"/>
      <w:r w:rsidRPr="001370C1">
        <w:rPr>
          <w:b/>
          <w:bCs/>
          <w:lang w:val="nl-NL" w:eastAsia="nl-NL"/>
        </w:rPr>
        <w:t>M</w:t>
      </w:r>
      <w:r w:rsidR="007C36C8">
        <w:rPr>
          <w:b/>
          <w:bCs/>
          <w:lang w:val="nl-NL" w:eastAsia="nl-NL"/>
        </w:rPr>
        <w:t>icrosoft</w:t>
      </w:r>
      <w:r w:rsidRPr="001370C1">
        <w:rPr>
          <w:b/>
          <w:bCs/>
          <w:lang w:val="nl-NL" w:eastAsia="nl-NL"/>
        </w:rPr>
        <w:t xml:space="preserve"> teams</w:t>
      </w:r>
      <w:proofErr w:type="gramEnd"/>
    </w:p>
    <w:p w14:paraId="02E01DCB" w14:textId="6280C778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>Git Hub</w:t>
      </w:r>
    </w:p>
    <w:p w14:paraId="01713066" w14:textId="4E612395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>Agile</w:t>
      </w:r>
    </w:p>
    <w:p w14:paraId="30F623CC" w14:textId="582335F3" w:rsidR="00484310" w:rsidRPr="001370C1" w:rsidRDefault="001370C1" w:rsidP="00AC65C9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proofErr w:type="spellStart"/>
      <w:r w:rsidRPr="001370C1">
        <w:rPr>
          <w:b/>
          <w:bCs/>
          <w:lang w:val="nl-NL" w:eastAsia="nl-NL"/>
        </w:rPr>
        <w:t>M</w:t>
      </w:r>
      <w:r w:rsidR="007C36C8">
        <w:rPr>
          <w:b/>
          <w:bCs/>
          <w:lang w:val="nl-NL" w:eastAsia="nl-NL"/>
        </w:rPr>
        <w:t>icrosof</w:t>
      </w:r>
      <w:proofErr w:type="spellEnd"/>
      <w:r w:rsidRPr="001370C1">
        <w:rPr>
          <w:b/>
          <w:bCs/>
          <w:lang w:val="nl-NL" w:eastAsia="nl-NL"/>
        </w:rPr>
        <w:t xml:space="preserve"> </w:t>
      </w:r>
      <w:proofErr w:type="spellStart"/>
      <w:r w:rsidRPr="001370C1">
        <w:rPr>
          <w:b/>
          <w:bCs/>
          <w:lang w:val="nl-NL" w:eastAsia="nl-NL"/>
        </w:rPr>
        <w:t>projects</w:t>
      </w:r>
      <w:proofErr w:type="spellEnd"/>
    </w:p>
    <w:p w14:paraId="68A01A1D" w14:textId="233A4A54" w:rsidR="00AC65C9" w:rsidRDefault="00AC65C9" w:rsidP="00AC65C9">
      <w:pPr>
        <w:rPr>
          <w:lang w:val="nl-NL" w:eastAsia="nl-NL"/>
        </w:rPr>
      </w:pPr>
    </w:p>
    <w:p w14:paraId="0E423F1A" w14:textId="6447E957" w:rsidR="00AC65C9" w:rsidRDefault="00484310" w:rsidP="00484310">
      <w:pPr>
        <w:pStyle w:val="Kop1"/>
      </w:pPr>
      <w:bookmarkStart w:id="12" w:name="_Toc64986565"/>
      <w:r>
        <w:t>Projectrealisatie</w:t>
      </w:r>
      <w:bookmarkEnd w:id="12"/>
    </w:p>
    <w:p w14:paraId="35CFA4D8" w14:textId="77777777" w:rsidR="00484310" w:rsidRPr="00484310" w:rsidRDefault="00484310" w:rsidP="00484310">
      <w:pPr>
        <w:rPr>
          <w:lang w:val="nl-NL" w:eastAsia="nl-NL"/>
        </w:rPr>
      </w:pPr>
    </w:p>
    <w:p w14:paraId="1AB94A5B" w14:textId="224BF586" w:rsidR="003E6CA2" w:rsidRPr="00C61DBC" w:rsidRDefault="00484310" w:rsidP="00C61DBC">
      <w:pPr>
        <w:pStyle w:val="Kop2"/>
      </w:pPr>
      <w:bookmarkStart w:id="13" w:name="_Toc64986566"/>
      <w:proofErr w:type="spellStart"/>
      <w:r>
        <w:t>Wireframes</w:t>
      </w:r>
      <w:bookmarkEnd w:id="13"/>
      <w:proofErr w:type="spellEnd"/>
      <w:r w:rsidR="00C61DBC">
        <w:br/>
      </w:r>
      <w:proofErr w:type="spellStart"/>
      <w:r w:rsidR="00C61DBC">
        <w:t>Wireframes</w:t>
      </w:r>
      <w:proofErr w:type="spellEnd"/>
      <w:r w:rsidR="00C61DBC">
        <w:t xml:space="preserve"> Browser</w:t>
      </w:r>
      <w:r w:rsidR="003E6CA2" w:rsidRPr="00C61DBC">
        <w:br w:type="page"/>
      </w:r>
    </w:p>
    <w:p w14:paraId="140F0F84" w14:textId="33ECD60C" w:rsidR="003E6CA2" w:rsidRDefault="003E6CA2" w:rsidP="00AC65C9">
      <w:pPr>
        <w:rPr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FDC48A1" wp14:editId="6BAEB1E3">
                <wp:simplePos x="0" y="0"/>
                <wp:positionH relativeFrom="column">
                  <wp:posOffset>4349750</wp:posOffset>
                </wp:positionH>
                <wp:positionV relativeFrom="paragraph">
                  <wp:posOffset>-852170</wp:posOffset>
                </wp:positionV>
                <wp:extent cx="1744980" cy="3864610"/>
                <wp:effectExtent l="0" t="0" r="26670" b="21590"/>
                <wp:wrapNone/>
                <wp:docPr id="14" name="Tekstva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4980" cy="38646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7702F8" w14:textId="5BABA96C" w:rsidR="003E6CA2" w:rsidRPr="00B82F9D" w:rsidRDefault="002C120A">
                            <w:r w:rsidRPr="00B82F9D">
                              <w:t>Overzicht van alle applicaties die beschikbaar zijn.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FDC48A1" id="_x0000_t202" coordsize="21600,21600" o:spt="202" path="m,l,21600r21600,l21600,xe">
                <v:stroke joinstyle="miter"/>
                <v:path gradientshapeok="t" o:connecttype="rect"/>
              </v:shapetype>
              <v:shape id="Tekstvak 14" o:spid="_x0000_s1026" type="#_x0000_t202" style="position:absolute;margin-left:342.5pt;margin-top:-67.1pt;width:137.4pt;height:304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" fillcolor="white [3201]" strokeweight=".5pt">
                <v:textbox>
                  <w:txbxContent>
                    <w:p w14:paraId="2E7702F8" w14:textId="5BABA96C" w:rsidR="003E6CA2" w:rsidRPr="00B82F9D" w:rsidRDefault="002C120A">
                      <w:r w:rsidRPr="00B82F9D">
                        <w:t>Overzicht van alle applicaties die beschikbaar zijn.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F02A5B5" wp14:editId="18F383C2">
                <wp:simplePos x="0" y="0"/>
                <wp:positionH relativeFrom="column">
                  <wp:posOffset>-687070</wp:posOffset>
                </wp:positionH>
                <wp:positionV relativeFrom="paragraph">
                  <wp:posOffset>-897890</wp:posOffset>
                </wp:positionV>
                <wp:extent cx="6781800" cy="3962400"/>
                <wp:effectExtent l="0" t="0" r="19050" b="19050"/>
                <wp:wrapNone/>
                <wp:docPr id="12" name="Tekstvak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81800" cy="3962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252454" w14:textId="58A373EF" w:rsidR="003E6CA2" w:rsidRDefault="003E6CA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1A38659" wp14:editId="0BC8A652">
                                  <wp:extent cx="4945380" cy="3864610"/>
                                  <wp:effectExtent l="0" t="0" r="7620" b="2540"/>
                                  <wp:docPr id="13" name="Afbeelding 1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5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945380" cy="38646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F02A5B5" id="Tekstvak 12" o:spid="_x0000_s1027" type="#_x0000_t202" style="position:absolute;margin-left:-54.1pt;margin-top:-70.7pt;width:534pt;height:31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" fillcolor="white [3201]" strokeweight=".5pt">
                <v:textbox>
                  <w:txbxContent>
                    <w:p w14:paraId="72252454" w14:textId="58A373EF" w:rsidR="003E6CA2" w:rsidRDefault="003E6CA2">
                      <w:r>
                        <w:rPr>
                          <w:noProof/>
                        </w:rPr>
                        <w:drawing>
                          <wp:inline distT="0" distB="0" distL="0" distR="0" wp14:anchorId="11A38659" wp14:editId="0BC8A652">
                            <wp:extent cx="4945380" cy="3864610"/>
                            <wp:effectExtent l="0" t="0" r="7620" b="2540"/>
                            <wp:docPr id="13" name="Afbeelding 1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6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945380" cy="38646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37E623AC" w14:textId="31F7F648" w:rsidR="001370C1" w:rsidRDefault="00887826">
      <w:pPr>
        <w:spacing w:after="160" w:line="259" w:lineRule="auto"/>
        <w:rPr>
          <w:lang w:val="nl-NL" w:eastAsia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B57659B" wp14:editId="6D3DDFBA">
                <wp:simplePos x="0" y="0"/>
                <wp:positionH relativeFrom="column">
                  <wp:posOffset>4578350</wp:posOffset>
                </wp:positionH>
                <wp:positionV relativeFrom="paragraph">
                  <wp:posOffset>3364230</wp:posOffset>
                </wp:positionV>
                <wp:extent cx="1706880" cy="4145280"/>
                <wp:effectExtent l="0" t="0" r="26670" b="26670"/>
                <wp:wrapNone/>
                <wp:docPr id="18" name="Tekstva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06880" cy="41452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6B4B578" w14:textId="77777777" w:rsidR="00A037FF" w:rsidRPr="00B82F9D" w:rsidRDefault="00A037FF" w:rsidP="00A037FF">
                            <w:r w:rsidRPr="00B82F9D">
                              <w:t xml:space="preserve">Startpagina om te bevestigen of de gebruiker </w:t>
                            </w:r>
                            <w:proofErr w:type="gramStart"/>
                            <w:r w:rsidRPr="00B82F9D">
                              <w:t>wilt</w:t>
                            </w:r>
                            <w:proofErr w:type="gramEnd"/>
                            <w:r w:rsidRPr="00B82F9D">
                              <w:t xml:space="preserve"> verdergaan met het spel of wilt stoppen.</w:t>
                            </w:r>
                          </w:p>
                          <w:p w14:paraId="430086A3" w14:textId="67342FE7" w:rsidR="00887826" w:rsidRPr="00B82F9D" w:rsidRDefault="0088782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57659B" id="Tekstvak 18" o:spid="_x0000_s1028" type="#_x0000_t202" style="position:absolute;margin-left:360.5pt;margin-top:264.9pt;width:134.4pt;height:326.4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" fillcolor="white [3201]" strokeweight=".5pt">
                <v:textbox>
                  <w:txbxContent>
                    <w:p w14:paraId="66B4B578" w14:textId="77777777" w:rsidR="00A037FF" w:rsidRPr="00B82F9D" w:rsidRDefault="00A037FF" w:rsidP="00A037FF">
                      <w:r w:rsidRPr="00B82F9D">
                        <w:t xml:space="preserve">Startpagina om te bevestigen of de gebruiker </w:t>
                      </w:r>
                      <w:proofErr w:type="gramStart"/>
                      <w:r w:rsidRPr="00B82F9D">
                        <w:t>wilt</w:t>
                      </w:r>
                      <w:proofErr w:type="gramEnd"/>
                      <w:r w:rsidRPr="00B82F9D">
                        <w:t xml:space="preserve"> verdergaan met het spel of wilt stoppen.</w:t>
                      </w:r>
                    </w:p>
                    <w:p w14:paraId="430086A3" w14:textId="67342FE7" w:rsidR="00887826" w:rsidRPr="00B82F9D" w:rsidRDefault="00887826"/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D2144E6" wp14:editId="1BD46F4F">
                <wp:simplePos x="0" y="0"/>
                <wp:positionH relativeFrom="column">
                  <wp:posOffset>-641350</wp:posOffset>
                </wp:positionH>
                <wp:positionV relativeFrom="paragraph">
                  <wp:posOffset>3318510</wp:posOffset>
                </wp:positionV>
                <wp:extent cx="5219700" cy="4191000"/>
                <wp:effectExtent l="0" t="0" r="19050" b="19050"/>
                <wp:wrapNone/>
                <wp:docPr id="15" name="Tekstvak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 flipV="1">
                          <a:off x="0" y="0"/>
                          <a:ext cx="5219700" cy="4191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84F0CE6" w14:textId="220AB5D5" w:rsidR="003E6CA2" w:rsidRDefault="0088782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FEE785C" wp14:editId="729DD87F">
                                  <wp:extent cx="5030470" cy="4145280"/>
                                  <wp:effectExtent l="0" t="0" r="0" b="7620"/>
                                  <wp:docPr id="19" name="Afbeelding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 rot="10800000">
                                            <a:off x="0" y="0"/>
                                            <a:ext cx="5030470" cy="414528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2144E6" id="Tekstvak 15" o:spid="_x0000_s1029" type="#_x0000_t202" style="position:absolute;margin-left:-50.5pt;margin-top:261.3pt;width:411pt;height:330pt;flip:x y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" fillcolor="white [3201]" strokeweight=".5pt">
                <v:textbox>
                  <w:txbxContent>
                    <w:p w14:paraId="584F0CE6" w14:textId="220AB5D5" w:rsidR="003E6CA2" w:rsidRDefault="00887826">
                      <w:r>
                        <w:rPr>
                          <w:noProof/>
                        </w:rPr>
                        <w:drawing>
                          <wp:inline distT="0" distB="0" distL="0" distR="0" wp14:anchorId="0FEE785C" wp14:editId="729DD87F">
                            <wp:extent cx="5030470" cy="4145280"/>
                            <wp:effectExtent l="0" t="0" r="0" b="7620"/>
                            <wp:docPr id="19" name="Afbeelding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8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 rot="10800000">
                                      <a:off x="0" y="0"/>
                                      <a:ext cx="5030470" cy="414528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1370C1">
        <w:rPr>
          <w:lang w:val="nl-NL" w:eastAsia="nl-NL"/>
        </w:rPr>
        <w:br w:type="page"/>
      </w:r>
    </w:p>
    <w:p w14:paraId="5175433B" w14:textId="77777777" w:rsidR="008B07DB" w:rsidRDefault="003E6CA2" w:rsidP="008B07DB">
      <w:pPr>
        <w:spacing w:after="160" w:line="259" w:lineRule="auto"/>
        <w:rPr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117EEDC" wp14:editId="6FACAF2F">
                <wp:simplePos x="0" y="0"/>
                <wp:positionH relativeFrom="column">
                  <wp:posOffset>4481195</wp:posOffset>
                </wp:positionH>
                <wp:positionV relativeFrom="paragraph">
                  <wp:posOffset>5411470</wp:posOffset>
                </wp:positionV>
                <wp:extent cx="1711325" cy="3215640"/>
                <wp:effectExtent l="0" t="0" r="22225" b="22860"/>
                <wp:wrapNone/>
                <wp:docPr id="4" name="Tekstva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3215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E05088C" w14:textId="40FD3B9E" w:rsidR="001370C1" w:rsidRPr="00B82F9D" w:rsidRDefault="00C15148">
                            <w:r w:rsidRPr="00B82F9D">
                              <w:t>Laatste pagina dat wordt weergegeven wanneer de speller stopt met spelen. Hij ziet zijn eindscore</w:t>
                            </w:r>
                            <w:r w:rsidR="00B568E3" w:rsidRPr="00B82F9D">
                              <w:t>. En zijn scores van de verschillende levels.</w:t>
                            </w:r>
                          </w:p>
                          <w:p w14:paraId="4DE4E05C" w14:textId="57A4601E" w:rsidR="00B568E3" w:rsidRPr="00B82F9D" w:rsidRDefault="00B568E3">
                            <w:r w:rsidRPr="00B82F9D">
                              <w:t xml:space="preserve">Hieruit kan hi jook terug naar de </w:t>
                            </w:r>
                            <w:proofErr w:type="spellStart"/>
                            <w:r w:rsidRPr="00B82F9D">
                              <w:t>Overzichtpagina</w:t>
                            </w:r>
                            <w:proofErr w:type="spellEnd"/>
                            <w:r w:rsidRPr="00B82F9D">
                              <w:t xml:space="preserve"> met </w:t>
                            </w:r>
                            <w:r w:rsidR="00F45A9C" w:rsidRPr="00B82F9D">
                              <w:t xml:space="preserve">de </w:t>
                            </w:r>
                            <w:r w:rsidRPr="00B82F9D">
                              <w:t>‘Home’</w:t>
                            </w:r>
                            <w:r w:rsidR="00F45A9C" w:rsidRPr="00B82F9D">
                              <w:t xml:space="preserve"> knop.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17EEDC" id="Tekstvak 4" o:spid="_x0000_s1030" type="#_x0000_t202" style="position:absolute;margin-left:352.85pt;margin-top:426.1pt;width:134.75pt;height:253.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" fillcolor="white [3201]" strokeweight=".5pt">
                <v:textbox>
                  <w:txbxContent>
                    <w:p w14:paraId="0E05088C" w14:textId="40FD3B9E" w:rsidR="001370C1" w:rsidRPr="00B82F9D" w:rsidRDefault="00C15148">
                      <w:r w:rsidRPr="00B82F9D">
                        <w:t>Laatste pagina dat wordt weergegeven wanneer de speller stopt met spelen. Hij ziet zijn eindscore</w:t>
                      </w:r>
                      <w:r w:rsidR="00B568E3" w:rsidRPr="00B82F9D">
                        <w:t>. En zijn scores van de verschillende levels.</w:t>
                      </w:r>
                    </w:p>
                    <w:p w14:paraId="4DE4E05C" w14:textId="57A4601E" w:rsidR="00B568E3" w:rsidRPr="00B82F9D" w:rsidRDefault="00B568E3">
                      <w:r w:rsidRPr="00B82F9D">
                        <w:t xml:space="preserve">Hieruit kan hi jook terug naar de </w:t>
                      </w:r>
                      <w:proofErr w:type="spellStart"/>
                      <w:r w:rsidRPr="00B82F9D">
                        <w:t>Overzichtpagina</w:t>
                      </w:r>
                      <w:proofErr w:type="spellEnd"/>
                      <w:r w:rsidRPr="00B82F9D">
                        <w:t xml:space="preserve"> met </w:t>
                      </w:r>
                      <w:r w:rsidR="00F45A9C" w:rsidRPr="00B82F9D">
                        <w:t xml:space="preserve">de </w:t>
                      </w:r>
                      <w:r w:rsidRPr="00B82F9D">
                        <w:t>‘Home’</w:t>
                      </w:r>
                      <w:r w:rsidR="00F45A9C" w:rsidRPr="00B82F9D">
                        <w:t xml:space="preserve"> knop.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84F6063" wp14:editId="73333446">
                <wp:simplePos x="0" y="0"/>
                <wp:positionH relativeFrom="column">
                  <wp:posOffset>-740410</wp:posOffset>
                </wp:positionH>
                <wp:positionV relativeFrom="paragraph">
                  <wp:posOffset>5365750</wp:posOffset>
                </wp:positionV>
                <wp:extent cx="6972300" cy="3261360"/>
                <wp:effectExtent l="0" t="0" r="19050" b="15240"/>
                <wp:wrapNone/>
                <wp:docPr id="2" name="Tekstvak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72300" cy="32613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14D424" w14:textId="59CB514A" w:rsidR="001370C1" w:rsidRDefault="001370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7FA5B8C" wp14:editId="0A96F7A2">
                                  <wp:extent cx="5131435" cy="3163570"/>
                                  <wp:effectExtent l="0" t="0" r="0" b="0"/>
                                  <wp:docPr id="11" name="Afbeelding 1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1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131435" cy="31635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4F6063" id="Tekstvak 2" o:spid="_x0000_s1031" type="#_x0000_t202" style="position:absolute;margin-left:-58.3pt;margin-top:422.5pt;width:549pt;height:256.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" fillcolor="white [3201]" strokeweight=".5pt">
                <v:textbox>
                  <w:txbxContent>
                    <w:p w14:paraId="3514D424" w14:textId="59CB514A" w:rsidR="001370C1" w:rsidRDefault="001370C1">
                      <w:r>
                        <w:rPr>
                          <w:noProof/>
                        </w:rPr>
                        <w:drawing>
                          <wp:inline distT="0" distB="0" distL="0" distR="0" wp14:anchorId="67FA5B8C" wp14:editId="0A96F7A2">
                            <wp:extent cx="5131435" cy="3163570"/>
                            <wp:effectExtent l="0" t="0" r="0" b="0"/>
                            <wp:docPr id="11" name="Afbeelding 1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0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131435" cy="31635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67BE30" wp14:editId="727DD675">
                <wp:simplePos x="0" y="0"/>
                <wp:positionH relativeFrom="column">
                  <wp:posOffset>4820920</wp:posOffset>
                </wp:positionH>
                <wp:positionV relativeFrom="paragraph">
                  <wp:posOffset>207010</wp:posOffset>
                </wp:positionV>
                <wp:extent cx="1444625" cy="3361690"/>
                <wp:effectExtent l="0" t="0" r="22225" b="10160"/>
                <wp:wrapNone/>
                <wp:docPr id="9" name="Tekstva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33616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2A9ADE3" w14:textId="106B5214" w:rsidR="001370C1" w:rsidRPr="00B82F9D" w:rsidRDefault="00A037FF">
                            <w:proofErr w:type="gramStart"/>
                            <w:r w:rsidRPr="00B82F9D">
                              <w:t>Het pagina</w:t>
                            </w:r>
                            <w:proofErr w:type="gramEnd"/>
                            <w:r w:rsidRPr="00B82F9D">
                              <w:t xml:space="preserve"> waar het spel gespeeld </w:t>
                            </w:r>
                            <w:r w:rsidR="00D33E87" w:rsidRPr="00B82F9D">
                              <w:t>word</w:t>
                            </w:r>
                            <w:r w:rsidR="00C15148" w:rsidRPr="00B82F9D">
                              <w:t xml:space="preserve">t </w:t>
                            </w:r>
                            <w:r w:rsidR="00D33E87" w:rsidRPr="00B82F9D">
                              <w:t xml:space="preserve">en een kleine beschrijving van </w:t>
                            </w:r>
                            <w:r w:rsidR="00C15148" w:rsidRPr="00B82F9D">
                              <w:t>de</w:t>
                            </w:r>
                            <w:r w:rsidR="00D33E87" w:rsidRPr="00B82F9D">
                              <w:t xml:space="preserve"> spelregels bovenaan</w:t>
                            </w:r>
                            <w:r w:rsidR="00C15148" w:rsidRPr="00B82F9D">
                              <w:t>. Onderaan is er ook een ‘</w:t>
                            </w:r>
                            <w:proofErr w:type="spellStart"/>
                            <w:r w:rsidR="00C15148" w:rsidRPr="00B82F9D">
                              <w:t>quit</w:t>
                            </w:r>
                            <w:proofErr w:type="spellEnd"/>
                            <w:r w:rsidR="00C15148" w:rsidRPr="00B82F9D">
                              <w:t>’ knop zodat de gebruikers kan stoppen met spelen.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67BE30" id="Tekstvak 9" o:spid="_x0000_s1032" type="#_x0000_t202" style="position:absolute;margin-left:379.6pt;margin-top:16.3pt;width:113.75pt;height:264.7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" fillcolor="white [3201]" strokeweight=".5pt">
                <v:textbox>
                  <w:txbxContent>
                    <w:p w14:paraId="02A9ADE3" w14:textId="106B5214" w:rsidR="001370C1" w:rsidRPr="00B82F9D" w:rsidRDefault="00A037FF">
                      <w:proofErr w:type="gramStart"/>
                      <w:r w:rsidRPr="00B82F9D">
                        <w:t>Het pagina</w:t>
                      </w:r>
                      <w:proofErr w:type="gramEnd"/>
                      <w:r w:rsidRPr="00B82F9D">
                        <w:t xml:space="preserve"> waar het spel gespeeld </w:t>
                      </w:r>
                      <w:r w:rsidR="00D33E87" w:rsidRPr="00B82F9D">
                        <w:t>word</w:t>
                      </w:r>
                      <w:r w:rsidR="00C15148" w:rsidRPr="00B82F9D">
                        <w:t xml:space="preserve">t </w:t>
                      </w:r>
                      <w:r w:rsidR="00D33E87" w:rsidRPr="00B82F9D">
                        <w:t xml:space="preserve">en een kleine beschrijving van </w:t>
                      </w:r>
                      <w:r w:rsidR="00C15148" w:rsidRPr="00B82F9D">
                        <w:t>de</w:t>
                      </w:r>
                      <w:r w:rsidR="00D33E87" w:rsidRPr="00B82F9D">
                        <w:t xml:space="preserve"> spelregels bovenaan</w:t>
                      </w:r>
                      <w:r w:rsidR="00C15148" w:rsidRPr="00B82F9D">
                        <w:t>. Onderaan is er ook een ‘</w:t>
                      </w:r>
                      <w:proofErr w:type="spellStart"/>
                      <w:r w:rsidR="00C15148" w:rsidRPr="00B82F9D">
                        <w:t>quit</w:t>
                      </w:r>
                      <w:proofErr w:type="spellEnd"/>
                      <w:r w:rsidR="00C15148" w:rsidRPr="00B82F9D">
                        <w:t>’ knop zodat de gebruikers kan stoppen met spelen.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16E8F77" wp14:editId="47FC4B00">
                <wp:simplePos x="0" y="0"/>
                <wp:positionH relativeFrom="column">
                  <wp:posOffset>-720725</wp:posOffset>
                </wp:positionH>
                <wp:positionV relativeFrom="paragraph">
                  <wp:posOffset>161290</wp:posOffset>
                </wp:positionV>
                <wp:extent cx="6949440" cy="3459480"/>
                <wp:effectExtent l="0" t="0" r="22860" b="26670"/>
                <wp:wrapNone/>
                <wp:docPr id="5" name="Tekstvak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49440" cy="34594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F517433" w14:textId="15965225" w:rsidR="001370C1" w:rsidRDefault="001370C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2DA15E1" wp14:editId="43863AAB">
                                  <wp:extent cx="5413375" cy="3361690"/>
                                  <wp:effectExtent l="0" t="0" r="0" b="0"/>
                                  <wp:docPr id="7" name="Afbeelding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2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5413375" cy="336169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6E8F77" id="Tekstvak 5" o:spid="_x0000_s1033" type="#_x0000_t202" style="position:absolute;margin-left:-56.75pt;margin-top:12.7pt;width:547.2pt;height:272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" fillcolor="white [3201]" strokeweight=".5pt">
                <v:textbox>
                  <w:txbxContent>
                    <w:p w14:paraId="2F517433" w14:textId="15965225" w:rsidR="001370C1" w:rsidRDefault="001370C1">
                      <w:r>
                        <w:rPr>
                          <w:noProof/>
                        </w:rPr>
                        <w:drawing>
                          <wp:inline distT="0" distB="0" distL="0" distR="0" wp14:anchorId="42DA15E1" wp14:editId="43863AAB">
                            <wp:extent cx="5413375" cy="3361690"/>
                            <wp:effectExtent l="0" t="0" r="0" b="0"/>
                            <wp:docPr id="7" name="Afbeelding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2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5413375" cy="336169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53FF8632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145D8370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2EB645A0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042B12BB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61F7F833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4F2976AD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29F73216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722425DE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42DBE2E9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233285B4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5E7D186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1D47208D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C9D4CAA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57903E22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2E5E18BA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4A99A175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A2F3418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5E031BFA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07D065A1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3B97863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71B26489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514B34F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60AE2638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BCC99D7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4BDBC392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07C23053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3CF1DBBF" w14:textId="77777777" w:rsidR="008B07DB" w:rsidRDefault="008B07DB" w:rsidP="008B07DB">
      <w:pPr>
        <w:spacing w:after="160" w:line="259" w:lineRule="auto"/>
        <w:rPr>
          <w:lang w:val="nl-NL" w:eastAsia="nl-NL"/>
        </w:rPr>
      </w:pPr>
    </w:p>
    <w:p w14:paraId="7ADEC13F" w14:textId="024C1C99" w:rsidR="00AC65C9" w:rsidRPr="008B07DB" w:rsidRDefault="00C61DBC" w:rsidP="008B07DB">
      <w:pPr>
        <w:spacing w:after="160" w:line="259" w:lineRule="auto"/>
        <w:rPr>
          <w:lang w:val="nl-NL" w:eastAsia="nl-NL"/>
        </w:rPr>
      </w:pPr>
      <w:proofErr w:type="spellStart"/>
      <w:r w:rsidRPr="00C61DBC">
        <w:rPr>
          <w:b/>
          <w:bCs/>
          <w:lang w:val="nl-NL" w:eastAsia="nl-NL"/>
        </w:rPr>
        <w:lastRenderedPageBreak/>
        <w:t>Wireframes</w:t>
      </w:r>
      <w:proofErr w:type="spellEnd"/>
      <w:r w:rsidRPr="00C61DBC">
        <w:rPr>
          <w:b/>
          <w:bCs/>
          <w:lang w:val="nl-NL" w:eastAsia="nl-NL"/>
        </w:rPr>
        <w:t xml:space="preserve"> mobiel</w:t>
      </w:r>
    </w:p>
    <w:p w14:paraId="22449653" w14:textId="2B42B164" w:rsidR="00C61DBC" w:rsidRPr="007C36C8" w:rsidRDefault="00A53C85" w:rsidP="0023070A">
      <w:pPr>
        <w:tabs>
          <w:tab w:val="left" w:pos="8085"/>
        </w:tabs>
        <w:rPr>
          <w:b/>
          <w:bCs/>
          <w:lang w:eastAsia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4C39F80B" wp14:editId="7BA2D420">
                <wp:simplePos x="0" y="0"/>
                <wp:positionH relativeFrom="column">
                  <wp:posOffset>2757170</wp:posOffset>
                </wp:positionH>
                <wp:positionV relativeFrom="paragraph">
                  <wp:posOffset>8890</wp:posOffset>
                </wp:positionV>
                <wp:extent cx="1711325" cy="4457700"/>
                <wp:effectExtent l="0" t="0" r="22225" b="19050"/>
                <wp:wrapNone/>
                <wp:docPr id="16" name="Tekstva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4577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2343D7" w14:textId="782CE2F1" w:rsidR="00A53C85" w:rsidRPr="00B82F9D" w:rsidRDefault="00A53C85" w:rsidP="00A53C85">
                            <w:r w:rsidRPr="00B82F9D">
                              <w:t xml:space="preserve">Een overzicht van alle beschikbare applicaties.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39F80B" id="Tekstvak 16" o:spid="_x0000_s1034" type="#_x0000_t202" style="position:absolute;margin-left:217.1pt;margin-top:.7pt;width:134.75pt;height:351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" fillcolor="window" strokeweight=".5pt">
                <v:textbox>
                  <w:txbxContent>
                    <w:p w14:paraId="6C2343D7" w14:textId="782CE2F1" w:rsidR="00A53C85" w:rsidRPr="00B82F9D" w:rsidRDefault="00A53C85" w:rsidP="00A53C85">
                      <w:r w:rsidRPr="00B82F9D">
                        <w:t xml:space="preserve">Een overzicht van alle beschikbare applicaties.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A289D11" wp14:editId="131E6175">
            <wp:extent cx="2752725" cy="4495800"/>
            <wp:effectExtent l="0" t="0" r="9525" b="0"/>
            <wp:docPr id="3" name="Afbeelding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3070A">
        <w:rPr>
          <w:b/>
          <w:bCs/>
          <w:lang w:val="nl-NL" w:eastAsia="nl-NL"/>
        </w:rPr>
        <w:tab/>
      </w:r>
    </w:p>
    <w:p w14:paraId="389C1801" w14:textId="6AFA3547" w:rsidR="0023070A" w:rsidRDefault="008B07DB" w:rsidP="0023070A">
      <w:pPr>
        <w:tabs>
          <w:tab w:val="left" w:pos="8085"/>
        </w:tabs>
        <w:rPr>
          <w:b/>
          <w:bCs/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BDAD5A3" wp14:editId="48428DE5">
                <wp:simplePos x="0" y="0"/>
                <wp:positionH relativeFrom="column">
                  <wp:posOffset>4424045</wp:posOffset>
                </wp:positionH>
                <wp:positionV relativeFrom="paragraph">
                  <wp:posOffset>-36830</wp:posOffset>
                </wp:positionV>
                <wp:extent cx="1711325" cy="4067175"/>
                <wp:effectExtent l="0" t="0" r="22225" b="28575"/>
                <wp:wrapNone/>
                <wp:docPr id="21" name="Tekstvak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0671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2AD80F" w14:textId="0AF2F8B2" w:rsidR="008B07DB" w:rsidRPr="001370C1" w:rsidRDefault="008B07DB" w:rsidP="008B07DB">
                            <w:pPr>
                              <w:rPr>
                                <w:lang w:val="en-US"/>
                              </w:rPr>
                            </w:pPr>
                            <w:r w:rsidRPr="00B82F9D">
                              <w:t xml:space="preserve">Een overzicht van alle beschikbare applicaties.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liggend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DAD5A3" id="Tekstvak 21" o:spid="_x0000_s1035" type="#_x0000_t202" style="position:absolute;margin-left:348.35pt;margin-top:-2.9pt;width:134.75pt;height:320.25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" fillcolor="window" strokeweight=".5pt">
                <v:textbox>
                  <w:txbxContent>
                    <w:p w14:paraId="652AD80F" w14:textId="0AF2F8B2" w:rsidR="008B07DB" w:rsidRPr="001370C1" w:rsidRDefault="008B07DB" w:rsidP="008B07DB">
                      <w:pPr>
                        <w:rPr>
                          <w:lang w:val="en-US"/>
                        </w:rPr>
                      </w:pPr>
                      <w:r w:rsidRPr="00B82F9D">
                        <w:t xml:space="preserve">Een overzicht van alle beschikbare applicaties. 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liggend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DBDBF2A" wp14:editId="035B99DC">
            <wp:extent cx="4438650" cy="4057650"/>
            <wp:effectExtent l="0" t="0" r="0" b="0"/>
            <wp:docPr id="17" name="Afbeelding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E2E40" w14:textId="58472D79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3DA86D00" w14:textId="68DDD687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5F8BDA64" w14:textId="4567D61F" w:rsidR="0045404F" w:rsidRDefault="003243F2" w:rsidP="0045404F">
      <w:pPr>
        <w:tabs>
          <w:tab w:val="left" w:pos="7335"/>
        </w:tabs>
        <w:rPr>
          <w:b/>
          <w:bCs/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70B5B14" wp14:editId="6684D11A">
                <wp:simplePos x="0" y="0"/>
                <wp:positionH relativeFrom="column">
                  <wp:posOffset>2700020</wp:posOffset>
                </wp:positionH>
                <wp:positionV relativeFrom="paragraph">
                  <wp:posOffset>10795</wp:posOffset>
                </wp:positionV>
                <wp:extent cx="1711325" cy="4371975"/>
                <wp:effectExtent l="0" t="0" r="22225" b="28575"/>
                <wp:wrapNone/>
                <wp:docPr id="23" name="Tekstvak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37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B54B15" w14:textId="1F89E2F0" w:rsidR="003243F2" w:rsidRPr="00B82F9D" w:rsidRDefault="003243F2" w:rsidP="003243F2">
                            <w:r w:rsidRPr="00B82F9D">
                              <w:t xml:space="preserve">Startpagina om te bevestigen of de gebruiker </w:t>
                            </w:r>
                            <w:proofErr w:type="gramStart"/>
                            <w:r w:rsidRPr="00B82F9D">
                              <w:t>wilt</w:t>
                            </w:r>
                            <w:proofErr w:type="gramEnd"/>
                            <w:r w:rsidRPr="00B82F9D">
                              <w:t xml:space="preserve"> verdergaan met het spel of wilt stoppen.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0B5B14" id="Tekstvak 23" o:spid="_x0000_s1036" type="#_x0000_t202" style="position:absolute;margin-left:212.6pt;margin-top:.85pt;width:134.75pt;height:344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" fillcolor="window" strokeweight=".5pt">
                <v:textbox>
                  <w:txbxContent>
                    <w:p w14:paraId="2AB54B15" w14:textId="1F89E2F0" w:rsidR="003243F2" w:rsidRPr="00B82F9D" w:rsidRDefault="003243F2" w:rsidP="003243F2">
                      <w:r w:rsidRPr="00B82F9D">
                        <w:t xml:space="preserve">Startpagina om te bevestigen of de gebruiker </w:t>
                      </w:r>
                      <w:proofErr w:type="gramStart"/>
                      <w:r w:rsidRPr="00B82F9D">
                        <w:t>wilt</w:t>
                      </w:r>
                      <w:proofErr w:type="gramEnd"/>
                      <w:r w:rsidRPr="00B82F9D">
                        <w:t xml:space="preserve"> verdergaan met het spel of wilt stoppen.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7AAE71B" wp14:editId="1270B7A0">
            <wp:extent cx="2686050" cy="4391025"/>
            <wp:effectExtent l="0" t="0" r="0" b="9525"/>
            <wp:docPr id="22" name="Afbeelding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404F">
        <w:rPr>
          <w:b/>
          <w:bCs/>
          <w:lang w:val="nl-NL" w:eastAsia="nl-NL"/>
        </w:rPr>
        <w:tab/>
      </w:r>
    </w:p>
    <w:p w14:paraId="3DD98E35" w14:textId="4B475BDC" w:rsidR="0023070A" w:rsidRDefault="003E19BE" w:rsidP="0023070A">
      <w:pPr>
        <w:tabs>
          <w:tab w:val="left" w:pos="8085"/>
        </w:tabs>
        <w:rPr>
          <w:b/>
          <w:bCs/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B9BE137" wp14:editId="1A4D1AB6">
                <wp:simplePos x="0" y="0"/>
                <wp:positionH relativeFrom="column">
                  <wp:posOffset>4452620</wp:posOffset>
                </wp:positionH>
                <wp:positionV relativeFrom="paragraph">
                  <wp:posOffset>1270</wp:posOffset>
                </wp:positionV>
                <wp:extent cx="1711325" cy="4029075"/>
                <wp:effectExtent l="0" t="0" r="22225" b="28575"/>
                <wp:wrapNone/>
                <wp:docPr id="25" name="Tekstvak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0290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481C79" w14:textId="21AE6764" w:rsidR="003E19BE" w:rsidRPr="00B82F9D" w:rsidRDefault="003E19BE" w:rsidP="003E19BE">
                            <w:r w:rsidRPr="00B82F9D">
                              <w:t xml:space="preserve">Startpagina om te bevestigen of de gebruiker </w:t>
                            </w:r>
                            <w:proofErr w:type="gramStart"/>
                            <w:r w:rsidRPr="00B82F9D">
                              <w:t>wilt</w:t>
                            </w:r>
                            <w:proofErr w:type="gramEnd"/>
                            <w:r w:rsidRPr="00B82F9D">
                              <w:t xml:space="preserve"> verdergaan met het spel of wilt stoppen.</w:t>
                            </w:r>
                          </w:p>
                          <w:p w14:paraId="3AC12FB6" w14:textId="20C7F56C" w:rsidR="003E19BE" w:rsidRPr="001370C1" w:rsidRDefault="003E19BE" w:rsidP="003E19B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liggend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9BE137" id="Tekstvak 25" o:spid="_x0000_s1037" type="#_x0000_t202" style="position:absolute;margin-left:350.6pt;margin-top:.1pt;width:134.75pt;height:317.25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" fillcolor="window" strokeweight=".5pt">
                <v:textbox>
                  <w:txbxContent>
                    <w:p w14:paraId="1A481C79" w14:textId="21AE6764" w:rsidR="003E19BE" w:rsidRPr="00B82F9D" w:rsidRDefault="003E19BE" w:rsidP="003E19BE">
                      <w:r w:rsidRPr="00B82F9D">
                        <w:t xml:space="preserve">Startpagina om te bevestigen of de gebruiker </w:t>
                      </w:r>
                      <w:proofErr w:type="gramStart"/>
                      <w:r w:rsidRPr="00B82F9D">
                        <w:t>wilt</w:t>
                      </w:r>
                      <w:proofErr w:type="gramEnd"/>
                      <w:r w:rsidRPr="00B82F9D">
                        <w:t xml:space="preserve"> verdergaan met het spel of wilt stoppen.</w:t>
                      </w:r>
                    </w:p>
                    <w:p w14:paraId="3AC12FB6" w14:textId="20C7F56C" w:rsidR="003E19BE" w:rsidRPr="001370C1" w:rsidRDefault="003E19BE" w:rsidP="003E19B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liggend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3AAF0C8" wp14:editId="4FE3E892">
            <wp:extent cx="4448175" cy="4057650"/>
            <wp:effectExtent l="0" t="0" r="9525" b="0"/>
            <wp:docPr id="24" name="Afbeelding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0ADBA" w14:textId="5E241D76" w:rsidR="003E19BE" w:rsidRDefault="003E19BE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2A8B23FE" w14:textId="77777777" w:rsidR="003E19BE" w:rsidRDefault="003E19BE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0ED8E815" w14:textId="47BC4E87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1E1D7047" w14:textId="14CE1B7F" w:rsidR="0023070A" w:rsidRDefault="00C06974" w:rsidP="0023070A">
      <w:pPr>
        <w:tabs>
          <w:tab w:val="left" w:pos="8085"/>
        </w:tabs>
        <w:rPr>
          <w:b/>
          <w:bCs/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42018D76" wp14:editId="7D6BA43D">
                <wp:simplePos x="0" y="0"/>
                <wp:positionH relativeFrom="column">
                  <wp:posOffset>2752725</wp:posOffset>
                </wp:positionH>
                <wp:positionV relativeFrom="paragraph">
                  <wp:posOffset>8890</wp:posOffset>
                </wp:positionV>
                <wp:extent cx="1444625" cy="4371975"/>
                <wp:effectExtent l="0" t="0" r="22225" b="28575"/>
                <wp:wrapNone/>
                <wp:docPr id="27" name="Tekstvak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437197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7D590C" w14:textId="77777777" w:rsidR="00C06974" w:rsidRPr="00B82F9D" w:rsidRDefault="00C06974" w:rsidP="00C06974">
                            <w:proofErr w:type="gramStart"/>
                            <w:r w:rsidRPr="00B82F9D">
                              <w:t>Het pagina</w:t>
                            </w:r>
                            <w:proofErr w:type="gramEnd"/>
                            <w:r w:rsidRPr="00B82F9D">
                              <w:t xml:space="preserve"> waar het spel gespeeld wordt en een kleine beschrijving van de spelregels bovenaan. Onderaan is er ook een ‘</w:t>
                            </w:r>
                            <w:proofErr w:type="spellStart"/>
                            <w:r w:rsidRPr="00B82F9D">
                              <w:t>quit</w:t>
                            </w:r>
                            <w:proofErr w:type="spellEnd"/>
                            <w:r w:rsidRPr="00B82F9D">
                              <w:t xml:space="preserve">’ knop zodat de gebruikers kan stoppen met </w:t>
                            </w:r>
                            <w:proofErr w:type="gramStart"/>
                            <w:r w:rsidRPr="00B82F9D">
                              <w:t>spelen.(</w:t>
                            </w:r>
                            <w:proofErr w:type="gramEnd"/>
                            <w:r w:rsidRPr="00B82F9D">
                              <w:t>mobiel)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018D76" id="Tekstvak 27" o:spid="_x0000_s1038" type="#_x0000_t202" style="position:absolute;margin-left:216.75pt;margin-top:.7pt;width:113.75pt;height:344.25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" fillcolor="window" strokeweight=".5pt">
                <v:textbox>
                  <w:txbxContent>
                    <w:p w14:paraId="657D590C" w14:textId="77777777" w:rsidR="00C06974" w:rsidRPr="00B82F9D" w:rsidRDefault="00C06974" w:rsidP="00C06974">
                      <w:proofErr w:type="gramStart"/>
                      <w:r w:rsidRPr="00B82F9D">
                        <w:t>Het pagina</w:t>
                      </w:r>
                      <w:proofErr w:type="gramEnd"/>
                      <w:r w:rsidRPr="00B82F9D">
                        <w:t xml:space="preserve"> waar het spel gespeeld wordt en een kleine beschrijving van de spelregels bovenaan. Onderaan is er ook een ‘</w:t>
                      </w:r>
                      <w:proofErr w:type="spellStart"/>
                      <w:r w:rsidRPr="00B82F9D">
                        <w:t>quit</w:t>
                      </w:r>
                      <w:proofErr w:type="spellEnd"/>
                      <w:r w:rsidRPr="00B82F9D">
                        <w:t xml:space="preserve">’ knop zodat de gebruikers kan stoppen met </w:t>
                      </w:r>
                      <w:proofErr w:type="gramStart"/>
                      <w:r w:rsidRPr="00B82F9D">
                        <w:t>spelen.(</w:t>
                      </w:r>
                      <w:proofErr w:type="gramEnd"/>
                      <w:r w:rsidRPr="00B82F9D">
                        <w:t>mobiel)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E6749E" wp14:editId="2014A10D">
            <wp:extent cx="2743200" cy="4400550"/>
            <wp:effectExtent l="0" t="0" r="0" b="0"/>
            <wp:docPr id="26" name="Afbeelding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AFFA" w14:textId="65DD1A4C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6E46C001" w14:textId="0A9AFFB5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77508656" w14:textId="7790ACDE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0444B671" w14:textId="7144BCD2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750CAA43" w14:textId="3965A4EA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0B746FDD" w14:textId="7849C5A2" w:rsidR="0023070A" w:rsidRDefault="0023070A" w:rsidP="0023070A">
      <w:pPr>
        <w:tabs>
          <w:tab w:val="left" w:pos="8085"/>
        </w:tabs>
        <w:rPr>
          <w:b/>
          <w:bCs/>
          <w:lang w:val="nl-NL" w:eastAsia="nl-NL"/>
        </w:rPr>
      </w:pPr>
    </w:p>
    <w:p w14:paraId="412FCF5D" w14:textId="75C91910" w:rsidR="0023070A" w:rsidRPr="00C61DBC" w:rsidRDefault="00880C1F" w:rsidP="0023070A">
      <w:pPr>
        <w:tabs>
          <w:tab w:val="left" w:pos="8085"/>
        </w:tabs>
        <w:rPr>
          <w:b/>
          <w:bCs/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E0D51D0" wp14:editId="1A60560F">
                <wp:simplePos x="0" y="0"/>
                <wp:positionH relativeFrom="column">
                  <wp:posOffset>4528820</wp:posOffset>
                </wp:positionH>
                <wp:positionV relativeFrom="paragraph">
                  <wp:posOffset>10796</wp:posOffset>
                </wp:positionV>
                <wp:extent cx="1444625" cy="4038600"/>
                <wp:effectExtent l="0" t="0" r="22225" b="19050"/>
                <wp:wrapNone/>
                <wp:docPr id="29" name="Tekstvak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4625" cy="403860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344008" w14:textId="22AEB681" w:rsidR="00880C1F" w:rsidRPr="00B82F9D" w:rsidRDefault="00880C1F" w:rsidP="00880C1F">
                            <w:proofErr w:type="gramStart"/>
                            <w:r w:rsidRPr="00B82F9D">
                              <w:t>Het pagina</w:t>
                            </w:r>
                            <w:proofErr w:type="gramEnd"/>
                            <w:r w:rsidRPr="00B82F9D">
                              <w:t xml:space="preserve"> waar het spel gespeeld wordt en een kleine beschrijving van de spelregels bovenaan. Onderaan is er ook een ‘</w:t>
                            </w:r>
                            <w:proofErr w:type="spellStart"/>
                            <w:r w:rsidRPr="00B82F9D">
                              <w:t>quit</w:t>
                            </w:r>
                            <w:proofErr w:type="spellEnd"/>
                            <w:r w:rsidRPr="00B82F9D">
                              <w:t xml:space="preserve">’ knop zodat de gebruikers kan stoppen met </w:t>
                            </w:r>
                            <w:proofErr w:type="gramStart"/>
                            <w:r w:rsidRPr="00B82F9D">
                              <w:t>spelen.(</w:t>
                            </w:r>
                            <w:proofErr w:type="gramEnd"/>
                            <w:r w:rsidRPr="00B82F9D">
                              <w:t>mobiel liggend)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0D51D0" id="Tekstvak 29" o:spid="_x0000_s1039" type="#_x0000_t202" style="position:absolute;margin-left:356.6pt;margin-top:.85pt;width:113.75pt;height:318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" fillcolor="window" strokeweight=".5pt">
                <v:textbox>
                  <w:txbxContent>
                    <w:p w14:paraId="38344008" w14:textId="22AEB681" w:rsidR="00880C1F" w:rsidRPr="00B82F9D" w:rsidRDefault="00880C1F" w:rsidP="00880C1F">
                      <w:proofErr w:type="gramStart"/>
                      <w:r w:rsidRPr="00B82F9D">
                        <w:t>Het pagina</w:t>
                      </w:r>
                      <w:proofErr w:type="gramEnd"/>
                      <w:r w:rsidRPr="00B82F9D">
                        <w:t xml:space="preserve"> waar het spel gespeeld wordt en een kleine beschrijving van de spelregels bovenaan. Onderaan is er ook een ‘</w:t>
                      </w:r>
                      <w:proofErr w:type="spellStart"/>
                      <w:r w:rsidRPr="00B82F9D">
                        <w:t>quit</w:t>
                      </w:r>
                      <w:proofErr w:type="spellEnd"/>
                      <w:r w:rsidRPr="00B82F9D">
                        <w:t xml:space="preserve">’ knop zodat de gebruikers kan stoppen met </w:t>
                      </w:r>
                      <w:proofErr w:type="gramStart"/>
                      <w:r w:rsidRPr="00B82F9D">
                        <w:t>spelen.(</w:t>
                      </w:r>
                      <w:proofErr w:type="gramEnd"/>
                      <w:r w:rsidRPr="00B82F9D">
                        <w:t>mobiel liggend)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A1FCBF5" wp14:editId="50E0280E">
            <wp:extent cx="4505325" cy="4067175"/>
            <wp:effectExtent l="0" t="0" r="9525" b="9525"/>
            <wp:docPr id="28" name="Afbeelding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2B0C9" w14:textId="28F670A6" w:rsidR="00C61DBC" w:rsidRDefault="00C61DBC" w:rsidP="00AC65C9">
      <w:pPr>
        <w:rPr>
          <w:lang w:val="nl-NL" w:eastAsia="nl-NL"/>
        </w:rPr>
      </w:pPr>
    </w:p>
    <w:p w14:paraId="5090E166" w14:textId="51EFC0ED" w:rsidR="00C61DBC" w:rsidRDefault="00C61DBC" w:rsidP="00AC65C9">
      <w:pPr>
        <w:rPr>
          <w:lang w:val="nl-NL" w:eastAsia="nl-NL"/>
        </w:rPr>
      </w:pPr>
    </w:p>
    <w:p w14:paraId="2433F610" w14:textId="2FE63237" w:rsidR="00C61DBC" w:rsidRDefault="00C61DBC" w:rsidP="00AC65C9">
      <w:pPr>
        <w:rPr>
          <w:lang w:val="nl-NL" w:eastAsia="nl-NL"/>
        </w:rPr>
      </w:pPr>
    </w:p>
    <w:p w14:paraId="2D2129EB" w14:textId="1C646B7F" w:rsidR="00C61DBC" w:rsidRDefault="00115178" w:rsidP="00AC65C9">
      <w:pPr>
        <w:rPr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37CAD32" wp14:editId="31792849">
                <wp:simplePos x="0" y="0"/>
                <wp:positionH relativeFrom="column">
                  <wp:posOffset>2814320</wp:posOffset>
                </wp:positionH>
                <wp:positionV relativeFrom="paragraph">
                  <wp:posOffset>10795</wp:posOffset>
                </wp:positionV>
                <wp:extent cx="1711325" cy="4400550"/>
                <wp:effectExtent l="0" t="0" r="22225" b="19050"/>
                <wp:wrapNone/>
                <wp:docPr id="31" name="Tekstva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400550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9AAF5B" w14:textId="77777777" w:rsidR="00115178" w:rsidRPr="00B82F9D" w:rsidRDefault="00115178" w:rsidP="00115178">
                            <w:r w:rsidRPr="00B82F9D">
                              <w:t>Laatste pagina dat wordt weergegeven wanneer de speller stopt met spelen. Hij ziet zijn eindscore. En zijn scores van de verschillende levels.</w:t>
                            </w:r>
                          </w:p>
                          <w:p w14:paraId="6F46227A" w14:textId="440071D8" w:rsidR="00115178" w:rsidRPr="00B82F9D" w:rsidRDefault="00115178" w:rsidP="00115178">
                            <w:r w:rsidRPr="00B82F9D">
                              <w:t>Hieruit kan hi</w:t>
                            </w:r>
                            <w:r w:rsidR="00B82F9D">
                              <w:t xml:space="preserve">j </w:t>
                            </w:r>
                            <w:r w:rsidRPr="00B82F9D">
                              <w:t xml:space="preserve">ook terug naar de </w:t>
                            </w:r>
                            <w:r w:rsidR="00B82F9D" w:rsidRPr="00B82F9D">
                              <w:t>Overzicht pagina</w:t>
                            </w:r>
                            <w:r w:rsidRPr="00B82F9D">
                              <w:t xml:space="preserve"> met de ‘Home’ knop. (</w:t>
                            </w:r>
                            <w:proofErr w:type="gramStart"/>
                            <w:r w:rsidRPr="00B82F9D">
                              <w:t>mobiel</w:t>
                            </w:r>
                            <w:proofErr w:type="gramEnd"/>
                            <w:r w:rsidRPr="00B82F9D"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CAD32" id="Tekstvak 31" o:spid="_x0000_s1040" type="#_x0000_t202" style="position:absolute;margin-left:221.6pt;margin-top:.85pt;width:134.75pt;height:346.5pt;z-index:251683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" fillcolor="window" strokeweight=".5pt">
                <v:textbox>
                  <w:txbxContent>
                    <w:p w14:paraId="5E9AAF5B" w14:textId="77777777" w:rsidR="00115178" w:rsidRPr="00B82F9D" w:rsidRDefault="00115178" w:rsidP="00115178">
                      <w:r w:rsidRPr="00B82F9D">
                        <w:t>Laatste pagina dat wordt weergegeven wanneer de speller stopt met spelen. Hij ziet zijn eindscore. En zijn scores van de verschillende levels.</w:t>
                      </w:r>
                    </w:p>
                    <w:p w14:paraId="6F46227A" w14:textId="440071D8" w:rsidR="00115178" w:rsidRPr="00B82F9D" w:rsidRDefault="00115178" w:rsidP="00115178">
                      <w:r w:rsidRPr="00B82F9D">
                        <w:t>Hieruit kan hi</w:t>
                      </w:r>
                      <w:r w:rsidR="00B82F9D">
                        <w:t xml:space="preserve">j </w:t>
                      </w:r>
                      <w:r w:rsidRPr="00B82F9D">
                        <w:t xml:space="preserve">ook terug naar de </w:t>
                      </w:r>
                      <w:r w:rsidR="00B82F9D" w:rsidRPr="00B82F9D">
                        <w:t>Overzicht pagina</w:t>
                      </w:r>
                      <w:r w:rsidRPr="00B82F9D">
                        <w:t xml:space="preserve"> met de ‘Home’ knop. (</w:t>
                      </w:r>
                      <w:proofErr w:type="gramStart"/>
                      <w:r w:rsidRPr="00B82F9D">
                        <w:t>mobiel</w:t>
                      </w:r>
                      <w:proofErr w:type="gramEnd"/>
                      <w:r w:rsidRPr="00B82F9D"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174D2E" wp14:editId="1FF89CF4">
            <wp:extent cx="2809875" cy="4419600"/>
            <wp:effectExtent l="0" t="0" r="9525" b="0"/>
            <wp:docPr id="30" name="Afbeelding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E839" w14:textId="219D438A" w:rsidR="00C61DBC" w:rsidRDefault="00C61DBC" w:rsidP="00AC65C9">
      <w:pPr>
        <w:rPr>
          <w:lang w:val="nl-NL" w:eastAsia="nl-NL"/>
        </w:rPr>
      </w:pPr>
    </w:p>
    <w:p w14:paraId="2934D72E" w14:textId="5B929AEA" w:rsidR="00C61DBC" w:rsidRDefault="00C61DBC" w:rsidP="00AC65C9">
      <w:pPr>
        <w:rPr>
          <w:lang w:val="nl-NL" w:eastAsia="nl-NL"/>
        </w:rPr>
      </w:pPr>
    </w:p>
    <w:p w14:paraId="224DE804" w14:textId="5B5FA089" w:rsidR="00C61DBC" w:rsidRDefault="009E4937" w:rsidP="00AC65C9">
      <w:pPr>
        <w:rPr>
          <w:lang w:val="nl-NL" w:eastAsia="nl-NL"/>
        </w:rPr>
      </w:pPr>
      <w:r>
        <w:rPr>
          <w:noProof/>
          <w:lang w:val="nl-NL" w:eastAsia="nl-NL"/>
        </w:rPr>
        <w:lastRenderedPageBreak/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E9E996F" wp14:editId="2190142D">
                <wp:simplePos x="0" y="0"/>
                <wp:positionH relativeFrom="column">
                  <wp:posOffset>4614545</wp:posOffset>
                </wp:positionH>
                <wp:positionV relativeFrom="paragraph">
                  <wp:posOffset>10795</wp:posOffset>
                </wp:positionV>
                <wp:extent cx="1711325" cy="4086225"/>
                <wp:effectExtent l="0" t="0" r="22225" b="28575"/>
                <wp:wrapNone/>
                <wp:docPr id="33" name="Tekstva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1325" cy="4086225"/>
                        </a:xfrm>
                        <a:prstGeom prst="rect">
                          <a:avLst/>
                        </a:prstGeom>
                        <a:solidFill>
                          <a:sysClr val="window" lastClr="FFFFFF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FDCEE2" w14:textId="77777777" w:rsidR="009E4937" w:rsidRPr="00B82F9D" w:rsidRDefault="009E4937" w:rsidP="009E4937">
                            <w:r w:rsidRPr="00B82F9D">
                              <w:t>Laatste pagina dat wordt weergegeven wanneer de speller stopt met spelen. Hij ziet zijn eindscore. En zijn scores van de verschillende levels.</w:t>
                            </w:r>
                          </w:p>
                          <w:p w14:paraId="42F67657" w14:textId="69D02308" w:rsidR="009E4937" w:rsidRPr="001370C1" w:rsidRDefault="009E4937" w:rsidP="009E4937">
                            <w:pPr>
                              <w:rPr>
                                <w:lang w:val="en-US"/>
                              </w:rPr>
                            </w:pPr>
                            <w:r w:rsidRPr="00B82F9D">
                              <w:t xml:space="preserve">Hieruit kan hi jook terug naar de </w:t>
                            </w:r>
                            <w:proofErr w:type="spellStart"/>
                            <w:r w:rsidRPr="00B82F9D">
                              <w:t>Overzichtpagina</w:t>
                            </w:r>
                            <w:proofErr w:type="spellEnd"/>
                            <w:r w:rsidRPr="00B82F9D">
                              <w:t xml:space="preserve"> met de ‘Home’ knop. </w:t>
                            </w:r>
                            <w:r>
                              <w:rPr>
                                <w:lang w:val="en-US"/>
                              </w:rPr>
                              <w:t>(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mobiel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liggend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E996F" id="Tekstvak 33" o:spid="_x0000_s1041" type="#_x0000_t202" style="position:absolute;margin-left:363.35pt;margin-top:.85pt;width:134.75pt;height:321.75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" fillcolor="window" strokeweight=".5pt">
                <v:textbox>
                  <w:txbxContent>
                    <w:p w14:paraId="2BFDCEE2" w14:textId="77777777" w:rsidR="009E4937" w:rsidRPr="00B82F9D" w:rsidRDefault="009E4937" w:rsidP="009E4937">
                      <w:r w:rsidRPr="00B82F9D">
                        <w:t>Laatste pagina dat wordt weergegeven wanneer de speller stopt met spelen. Hij ziet zijn eindscore. En zijn scores van de verschillende levels.</w:t>
                      </w:r>
                    </w:p>
                    <w:p w14:paraId="42F67657" w14:textId="69D02308" w:rsidR="009E4937" w:rsidRPr="001370C1" w:rsidRDefault="009E4937" w:rsidP="009E4937">
                      <w:pPr>
                        <w:rPr>
                          <w:lang w:val="en-US"/>
                        </w:rPr>
                      </w:pPr>
                      <w:r w:rsidRPr="00B82F9D">
                        <w:t xml:space="preserve">Hieruit kan hi jook terug naar de </w:t>
                      </w:r>
                      <w:proofErr w:type="spellStart"/>
                      <w:r w:rsidRPr="00B82F9D">
                        <w:t>Overzichtpagina</w:t>
                      </w:r>
                      <w:proofErr w:type="spellEnd"/>
                      <w:r w:rsidRPr="00B82F9D">
                        <w:t xml:space="preserve"> met de ‘Home’ knop. </w:t>
                      </w:r>
                      <w:r>
                        <w:rPr>
                          <w:lang w:val="en-US"/>
                        </w:rPr>
                        <w:t>(</w:t>
                      </w:r>
                      <w:proofErr w:type="spellStart"/>
                      <w:r>
                        <w:rPr>
                          <w:lang w:val="en-US"/>
                        </w:rPr>
                        <w:t>mobiel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liggend</w:t>
                      </w:r>
                      <w:proofErr w:type="spellEnd"/>
                      <w:r>
                        <w:rPr>
                          <w:lang w:val="en-US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E398E1E" wp14:editId="110DF901">
            <wp:extent cx="4600575" cy="4114800"/>
            <wp:effectExtent l="0" t="0" r="9525" b="0"/>
            <wp:docPr id="32" name="Afbeelding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5DEDB" w14:textId="1A4902A5" w:rsidR="00C61DBC" w:rsidRDefault="00C61DBC" w:rsidP="00AC65C9">
      <w:pPr>
        <w:rPr>
          <w:lang w:val="nl-NL" w:eastAsia="nl-NL"/>
        </w:rPr>
      </w:pPr>
    </w:p>
    <w:p w14:paraId="7DF72F5B" w14:textId="4B591014" w:rsidR="00C61DBC" w:rsidRDefault="00C61DBC" w:rsidP="00AC65C9">
      <w:pPr>
        <w:rPr>
          <w:lang w:val="nl-NL" w:eastAsia="nl-NL"/>
        </w:rPr>
      </w:pPr>
    </w:p>
    <w:p w14:paraId="32CA9B9E" w14:textId="3AF900A8" w:rsidR="00C61DBC" w:rsidRDefault="00C61DBC" w:rsidP="00AC65C9">
      <w:pPr>
        <w:rPr>
          <w:lang w:val="nl-NL" w:eastAsia="nl-NL"/>
        </w:rPr>
      </w:pPr>
    </w:p>
    <w:p w14:paraId="7D9AF5B5" w14:textId="4FAE23C9" w:rsidR="00C61DBC" w:rsidRDefault="00C61DBC" w:rsidP="00AC65C9">
      <w:pPr>
        <w:rPr>
          <w:lang w:val="nl-NL" w:eastAsia="nl-NL"/>
        </w:rPr>
      </w:pPr>
    </w:p>
    <w:p w14:paraId="669FC057" w14:textId="5AD98BB0" w:rsidR="00C61DBC" w:rsidRDefault="00C61DBC" w:rsidP="00AC65C9">
      <w:pPr>
        <w:rPr>
          <w:lang w:val="nl-NL" w:eastAsia="nl-NL"/>
        </w:rPr>
      </w:pPr>
    </w:p>
    <w:p w14:paraId="66D0BD92" w14:textId="4802675A" w:rsidR="00C61DBC" w:rsidRDefault="00C61DBC" w:rsidP="00AC65C9">
      <w:pPr>
        <w:rPr>
          <w:lang w:val="nl-NL" w:eastAsia="nl-NL"/>
        </w:rPr>
      </w:pPr>
    </w:p>
    <w:p w14:paraId="1F43CD3A" w14:textId="7FB0C6BB" w:rsidR="00C61DBC" w:rsidRDefault="00C61DBC" w:rsidP="00AC65C9">
      <w:pPr>
        <w:rPr>
          <w:lang w:val="nl-NL" w:eastAsia="nl-NL"/>
        </w:rPr>
      </w:pPr>
    </w:p>
    <w:p w14:paraId="3BC4F423" w14:textId="7BB5E964" w:rsidR="00C61DBC" w:rsidRDefault="00C61DBC" w:rsidP="00AC65C9">
      <w:pPr>
        <w:rPr>
          <w:lang w:val="nl-NL" w:eastAsia="nl-NL"/>
        </w:rPr>
      </w:pPr>
    </w:p>
    <w:p w14:paraId="0CC7A9ED" w14:textId="1E2B9F55" w:rsidR="00C61DBC" w:rsidRDefault="00C61DBC" w:rsidP="00AC65C9">
      <w:pPr>
        <w:rPr>
          <w:lang w:val="nl-NL" w:eastAsia="nl-NL"/>
        </w:rPr>
      </w:pPr>
    </w:p>
    <w:p w14:paraId="0A8C3827" w14:textId="43C98373" w:rsidR="00C61DBC" w:rsidRDefault="00C61DBC" w:rsidP="00AC65C9">
      <w:pPr>
        <w:rPr>
          <w:lang w:val="nl-NL" w:eastAsia="nl-NL"/>
        </w:rPr>
      </w:pPr>
    </w:p>
    <w:p w14:paraId="24C4B95B" w14:textId="4330E9BA" w:rsidR="00C61DBC" w:rsidRDefault="00C61DBC" w:rsidP="00AC65C9">
      <w:pPr>
        <w:rPr>
          <w:lang w:val="nl-NL" w:eastAsia="nl-NL"/>
        </w:rPr>
      </w:pPr>
    </w:p>
    <w:p w14:paraId="46836BAC" w14:textId="1B7C329D" w:rsidR="00C61DBC" w:rsidRDefault="00C61DBC" w:rsidP="00AC65C9">
      <w:pPr>
        <w:rPr>
          <w:lang w:val="nl-NL" w:eastAsia="nl-NL"/>
        </w:rPr>
      </w:pPr>
    </w:p>
    <w:p w14:paraId="06AE818D" w14:textId="387B2FD7" w:rsidR="00C61DBC" w:rsidRDefault="00C61DBC" w:rsidP="00AC65C9">
      <w:pPr>
        <w:rPr>
          <w:lang w:val="nl-NL" w:eastAsia="nl-NL"/>
        </w:rPr>
      </w:pPr>
    </w:p>
    <w:p w14:paraId="3F704AFB" w14:textId="164213AF" w:rsidR="00C61DBC" w:rsidRDefault="00C61DBC" w:rsidP="00AC65C9">
      <w:pPr>
        <w:rPr>
          <w:lang w:val="nl-NL" w:eastAsia="nl-NL"/>
        </w:rPr>
      </w:pPr>
    </w:p>
    <w:p w14:paraId="7FF9EF3F" w14:textId="77777777" w:rsidR="00C61DBC" w:rsidRDefault="00C61DBC" w:rsidP="00AC65C9">
      <w:pPr>
        <w:rPr>
          <w:lang w:val="nl-NL" w:eastAsia="nl-NL"/>
        </w:rPr>
      </w:pPr>
    </w:p>
    <w:p w14:paraId="79B6C63F" w14:textId="14798BA5" w:rsidR="001370C1" w:rsidRPr="00C06974" w:rsidRDefault="00484310" w:rsidP="00484310">
      <w:pPr>
        <w:pStyle w:val="Kop2"/>
      </w:pPr>
      <w:bookmarkStart w:id="14" w:name="_Toc64986567"/>
      <w:r>
        <w:lastRenderedPageBreak/>
        <w:t>Technische realisatie</w:t>
      </w:r>
      <w:bookmarkEnd w:id="14"/>
    </w:p>
    <w:p w14:paraId="3D27F57A" w14:textId="6E92E306" w:rsidR="001370C1" w:rsidRPr="001370C1" w:rsidRDefault="001370C1" w:rsidP="00C06974">
      <w:pPr>
        <w:spacing w:after="160" w:line="259" w:lineRule="auto"/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 xml:space="preserve">We zullen de volgende programmeertalen gebruiken: </w:t>
      </w:r>
    </w:p>
    <w:p w14:paraId="797B194A" w14:textId="167FD545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 xml:space="preserve">Node </w:t>
      </w:r>
      <w:proofErr w:type="spellStart"/>
      <w:r w:rsidRPr="001370C1">
        <w:rPr>
          <w:b/>
          <w:bCs/>
          <w:lang w:val="nl-NL" w:eastAsia="nl-NL"/>
        </w:rPr>
        <w:t>Js</w:t>
      </w:r>
      <w:proofErr w:type="spellEnd"/>
      <w:r w:rsidRPr="001370C1">
        <w:rPr>
          <w:b/>
          <w:bCs/>
          <w:lang w:val="nl-NL" w:eastAsia="nl-NL"/>
        </w:rPr>
        <w:t xml:space="preserve"> </w:t>
      </w:r>
    </w:p>
    <w:p w14:paraId="41257223" w14:textId="3735A443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 xml:space="preserve">Javascript </w:t>
      </w:r>
    </w:p>
    <w:p w14:paraId="1FEB68D2" w14:textId="5294E8F0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>HTML</w:t>
      </w:r>
    </w:p>
    <w:p w14:paraId="35B928C3" w14:textId="272DB747" w:rsidR="001370C1" w:rsidRP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>CSS</w:t>
      </w:r>
    </w:p>
    <w:p w14:paraId="1FDCF749" w14:textId="5DD465E1" w:rsidR="001370C1" w:rsidRDefault="001370C1" w:rsidP="001370C1">
      <w:pPr>
        <w:pStyle w:val="Lijstalinea"/>
        <w:numPr>
          <w:ilvl w:val="0"/>
          <w:numId w:val="13"/>
        </w:numPr>
        <w:rPr>
          <w:b/>
          <w:bCs/>
          <w:lang w:val="nl-NL" w:eastAsia="nl-NL"/>
        </w:rPr>
      </w:pPr>
      <w:r w:rsidRPr="001370C1">
        <w:rPr>
          <w:b/>
          <w:bCs/>
          <w:lang w:val="nl-NL" w:eastAsia="nl-NL"/>
        </w:rPr>
        <w:t xml:space="preserve">Typescript </w:t>
      </w:r>
    </w:p>
    <w:p w14:paraId="53C0CAFC" w14:textId="6D9A25AB" w:rsidR="001370C1" w:rsidRPr="001370C1" w:rsidRDefault="001370C1" w:rsidP="001370C1">
      <w:pPr>
        <w:rPr>
          <w:b/>
          <w:bCs/>
          <w:lang w:val="nl-NL" w:eastAsia="nl-NL"/>
        </w:rPr>
      </w:pPr>
      <w:r>
        <w:rPr>
          <w:b/>
          <w:bCs/>
          <w:lang w:val="nl-NL" w:eastAsia="nl-NL"/>
        </w:rPr>
        <w:t xml:space="preserve">Versiebeheer gebeurt via </w:t>
      </w:r>
      <w:proofErr w:type="spellStart"/>
      <w:r>
        <w:rPr>
          <w:b/>
          <w:bCs/>
          <w:lang w:val="nl-NL" w:eastAsia="nl-NL"/>
        </w:rPr>
        <w:t>Github</w:t>
      </w:r>
      <w:proofErr w:type="spellEnd"/>
      <w:r>
        <w:rPr>
          <w:b/>
          <w:bCs/>
          <w:lang w:val="nl-NL" w:eastAsia="nl-NL"/>
        </w:rPr>
        <w:t xml:space="preserve">, en de </w:t>
      </w:r>
      <w:proofErr w:type="spellStart"/>
      <w:r>
        <w:rPr>
          <w:b/>
          <w:bCs/>
          <w:lang w:val="nl-NL" w:eastAsia="nl-NL"/>
        </w:rPr>
        <w:t>deployment</w:t>
      </w:r>
      <w:proofErr w:type="spellEnd"/>
      <w:r>
        <w:rPr>
          <w:b/>
          <w:bCs/>
          <w:lang w:val="nl-NL" w:eastAsia="nl-NL"/>
        </w:rPr>
        <w:t xml:space="preserve"> gebeurt in </w:t>
      </w:r>
      <w:proofErr w:type="spellStart"/>
      <w:r>
        <w:rPr>
          <w:b/>
          <w:bCs/>
          <w:lang w:val="nl-NL" w:eastAsia="nl-NL"/>
        </w:rPr>
        <w:t>Heroku</w:t>
      </w:r>
      <w:proofErr w:type="spellEnd"/>
      <w:r>
        <w:rPr>
          <w:b/>
          <w:bCs/>
          <w:lang w:val="nl-NL" w:eastAsia="nl-NL"/>
        </w:rPr>
        <w:t>.</w:t>
      </w:r>
    </w:p>
    <w:p w14:paraId="454A5E8E" w14:textId="77777777" w:rsidR="00EE0E62" w:rsidRDefault="00EE0E62" w:rsidP="00484310">
      <w:pPr>
        <w:rPr>
          <w:lang w:val="nl-NL" w:eastAsia="nl-NL"/>
        </w:rPr>
      </w:pPr>
    </w:p>
    <w:p w14:paraId="25421945" w14:textId="598EA49D" w:rsidR="00484310" w:rsidRDefault="00484310" w:rsidP="00484310">
      <w:pPr>
        <w:pStyle w:val="Kop2"/>
      </w:pPr>
      <w:bookmarkStart w:id="15" w:name="_Toc64986568"/>
      <w:r>
        <w:t>Projectbacklog</w:t>
      </w:r>
      <w:bookmarkEnd w:id="15"/>
    </w:p>
    <w:p w14:paraId="504DF267" w14:textId="6EE1F53A" w:rsidR="00484310" w:rsidRDefault="00B82F9D" w:rsidP="00AC65C9">
      <w:pPr>
        <w:rPr>
          <w:lang w:val="nl-NL" w:eastAsia="nl-NL"/>
        </w:rPr>
      </w:pPr>
      <w:r>
        <w:rPr>
          <w:noProof/>
          <w:lang w:val="nl-NL" w:eastAsia="nl-NL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982B7A8" wp14:editId="0B3F4E54">
                <wp:simplePos x="0" y="0"/>
                <wp:positionH relativeFrom="column">
                  <wp:posOffset>-702310</wp:posOffset>
                </wp:positionH>
                <wp:positionV relativeFrom="paragraph">
                  <wp:posOffset>791845</wp:posOffset>
                </wp:positionV>
                <wp:extent cx="7193280" cy="4815840"/>
                <wp:effectExtent l="0" t="0" r="26670" b="22860"/>
                <wp:wrapNone/>
                <wp:docPr id="10" name="Tekstvak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93280" cy="48158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</wps:spPr>
                      <wps:txbx>
                        <w:txbxContent>
                          <w:p w14:paraId="7A6B6E7E" w14:textId="4BB78EB3" w:rsidR="00B82F9D" w:rsidRDefault="00B82F9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BEA3DB2" wp14:editId="6CBEC618">
                                  <wp:extent cx="7284720" cy="4503420"/>
                                  <wp:effectExtent l="0" t="0" r="0" b="0"/>
                                  <wp:docPr id="35" name="Afbeelding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31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284720" cy="45034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82B7A8" id="Tekstvak 10" o:spid="_x0000_s1042" type="#_x0000_t202" style="position:absolute;margin-left:-55.3pt;margin-top:62.35pt;width:566.4pt;height:379.2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" fillcolor="white [3201]" strokecolor="white [3212]" strokeweight=".5pt">
                <v:textbox>
                  <w:txbxContent>
                    <w:p w14:paraId="7A6B6E7E" w14:textId="4BB78EB3" w:rsidR="00B82F9D" w:rsidRDefault="00B82F9D">
                      <w:r>
                        <w:rPr>
                          <w:noProof/>
                        </w:rPr>
                        <w:drawing>
                          <wp:inline distT="0" distB="0" distL="0" distR="0" wp14:anchorId="5BEA3DB2" wp14:editId="6CBEC618">
                            <wp:extent cx="7284720" cy="4503420"/>
                            <wp:effectExtent l="0" t="0" r="0" b="0"/>
                            <wp:docPr id="35" name="Afbeelding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32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284720" cy="45034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735A1989" w14:textId="4CB6397C" w:rsidR="009E4937" w:rsidRDefault="009E4937" w:rsidP="00AC65C9">
      <w:pPr>
        <w:rPr>
          <w:lang w:val="nl-NL" w:eastAsia="nl-NL"/>
        </w:rPr>
      </w:pPr>
    </w:p>
    <w:p w14:paraId="05C81DE5" w14:textId="66899049" w:rsidR="009E4937" w:rsidRDefault="009E4937" w:rsidP="00AC65C9">
      <w:pPr>
        <w:rPr>
          <w:lang w:val="nl-NL" w:eastAsia="nl-NL"/>
        </w:rPr>
      </w:pPr>
    </w:p>
    <w:p w14:paraId="46711C9B" w14:textId="5A0B38C0" w:rsidR="009E4937" w:rsidRDefault="009E4937" w:rsidP="00AC65C9">
      <w:pPr>
        <w:rPr>
          <w:lang w:val="nl-NL" w:eastAsia="nl-NL"/>
        </w:rPr>
      </w:pPr>
    </w:p>
    <w:p w14:paraId="7B8D0F7D" w14:textId="58D16561" w:rsidR="009E4937" w:rsidRDefault="009E4937" w:rsidP="00AC65C9">
      <w:pPr>
        <w:rPr>
          <w:lang w:val="nl-NL" w:eastAsia="nl-NL"/>
        </w:rPr>
      </w:pPr>
    </w:p>
    <w:p w14:paraId="742B3258" w14:textId="0E8DE3BA" w:rsidR="009E4937" w:rsidRDefault="009E4937" w:rsidP="00AC65C9">
      <w:pPr>
        <w:rPr>
          <w:lang w:val="nl-NL" w:eastAsia="nl-NL"/>
        </w:rPr>
      </w:pPr>
    </w:p>
    <w:p w14:paraId="77195063" w14:textId="77777777" w:rsidR="009E4937" w:rsidRDefault="009E4937" w:rsidP="00AC65C9">
      <w:pPr>
        <w:rPr>
          <w:lang w:val="nl-NL" w:eastAsia="nl-NL"/>
        </w:rPr>
      </w:pPr>
    </w:p>
    <w:p w14:paraId="68C54071" w14:textId="7DD70D4D" w:rsidR="00C06974" w:rsidRDefault="00C06974" w:rsidP="00AC65C9">
      <w:pPr>
        <w:rPr>
          <w:lang w:val="nl-NL" w:eastAsia="nl-NL"/>
        </w:rPr>
      </w:pPr>
    </w:p>
    <w:p w14:paraId="3E26486C" w14:textId="034903B0" w:rsidR="00B82F9D" w:rsidRDefault="00B82F9D">
      <w:pPr>
        <w:spacing w:after="160" w:line="259" w:lineRule="auto"/>
        <w:rPr>
          <w:lang w:val="nl-NL" w:eastAsia="nl-NL"/>
        </w:rPr>
      </w:pPr>
      <w:r>
        <w:rPr>
          <w:lang w:val="nl-NL" w:eastAsia="nl-NL"/>
        </w:rPr>
        <w:br w:type="page"/>
      </w:r>
    </w:p>
    <w:p w14:paraId="231F37E7" w14:textId="77777777" w:rsidR="00B82F9D" w:rsidRDefault="00B82F9D" w:rsidP="00AC65C9">
      <w:pPr>
        <w:rPr>
          <w:lang w:val="nl-NL" w:eastAsia="nl-NL"/>
        </w:rPr>
      </w:pPr>
    </w:p>
    <w:p w14:paraId="4E05D69C" w14:textId="3FF66104" w:rsidR="00EE0E62" w:rsidRPr="00EE0E62" w:rsidRDefault="00484310" w:rsidP="00EE0E62">
      <w:pPr>
        <w:pStyle w:val="Kop2"/>
      </w:pPr>
      <w:bookmarkStart w:id="16" w:name="_Toc64986569"/>
      <w:r>
        <w:t>Planning</w:t>
      </w:r>
      <w:bookmarkEnd w:id="16"/>
    </w:p>
    <w:p w14:paraId="474C4C86" w14:textId="5D3A4235" w:rsidR="00AC65C9" w:rsidRDefault="00484310" w:rsidP="00AC65C9">
      <w:pPr>
        <w:rPr>
          <w:lang w:val="nl-NL" w:eastAsia="nl-NL"/>
        </w:rPr>
      </w:pPr>
      <w:r w:rsidRPr="78E39A89">
        <w:rPr>
          <w:lang w:val="nl-NL" w:eastAsia="nl-NL"/>
        </w:rPr>
        <w:t xml:space="preserve">Welke sprints zullen er zijn? </w:t>
      </w:r>
      <w:r w:rsidR="00AC65C9" w:rsidRPr="78E39A89">
        <w:rPr>
          <w:lang w:val="nl-NL" w:eastAsia="nl-NL"/>
        </w:rPr>
        <w:t xml:space="preserve">Wie is de sprint master per sprint? </w:t>
      </w:r>
      <w:r w:rsidR="09A28CEF" w:rsidRPr="78E39A89">
        <w:rPr>
          <w:lang w:val="nl-NL" w:eastAsia="nl-NL"/>
        </w:rPr>
        <w:t>Geef dit overzichtelijk weer in een tabel met volgend formaat:</w:t>
      </w:r>
    </w:p>
    <w:p w14:paraId="132D0146" w14:textId="11095E46" w:rsidR="00AC65C9" w:rsidRDefault="00AC65C9" w:rsidP="00AC65C9">
      <w:pPr>
        <w:rPr>
          <w:lang w:val="nl-NL" w:eastAsia="nl-NL"/>
        </w:rPr>
      </w:pPr>
    </w:p>
    <w:tbl>
      <w:tblPr>
        <w:tblpPr w:leftFromText="141" w:rightFromText="141" w:vertAnchor="text" w:horzAnchor="margin" w:tblpY="173"/>
        <w:tblW w:w="8987" w:type="dxa"/>
        <w:tblCellMar>
          <w:left w:w="57" w:type="dxa"/>
          <w:right w:w="57" w:type="dxa"/>
        </w:tblCellMar>
        <w:tblLook w:val="01E0" w:firstRow="1" w:lastRow="1" w:firstColumn="1" w:lastColumn="1" w:noHBand="0" w:noVBand="0"/>
      </w:tblPr>
      <w:tblGrid>
        <w:gridCol w:w="1959"/>
        <w:gridCol w:w="1313"/>
        <w:gridCol w:w="2473"/>
        <w:gridCol w:w="2327"/>
        <w:gridCol w:w="915"/>
      </w:tblGrid>
      <w:tr w:rsidR="00510593" w14:paraId="5AC92CDF" w14:textId="4CD388D5" w:rsidTr="008C6C10">
        <w:tc>
          <w:tcPr>
            <w:tcW w:w="1959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C0000A"/>
          </w:tcPr>
          <w:p w14:paraId="5A5A484C" w14:textId="2B09B61A" w:rsidR="00510593" w:rsidRPr="00D866D9" w:rsidRDefault="00510593" w:rsidP="001370C1">
            <w:r>
              <w:t>Sprint overzicht</w:t>
            </w:r>
          </w:p>
        </w:tc>
        <w:tc>
          <w:tcPr>
            <w:tcW w:w="131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C0000A"/>
          </w:tcPr>
          <w:p w14:paraId="54947675" w14:textId="77777777" w:rsidR="00510593" w:rsidRPr="00D866D9" w:rsidRDefault="00510593" w:rsidP="001370C1"/>
        </w:tc>
        <w:tc>
          <w:tcPr>
            <w:tcW w:w="2473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C0000A"/>
          </w:tcPr>
          <w:p w14:paraId="5E914117" w14:textId="77777777" w:rsidR="00510593" w:rsidRPr="00D866D9" w:rsidRDefault="00510593" w:rsidP="001370C1"/>
        </w:tc>
        <w:tc>
          <w:tcPr>
            <w:tcW w:w="2327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C0000A"/>
          </w:tcPr>
          <w:p w14:paraId="057B005A" w14:textId="77777777" w:rsidR="00510593" w:rsidRPr="00D866D9" w:rsidRDefault="00510593" w:rsidP="001370C1"/>
        </w:tc>
        <w:tc>
          <w:tcPr>
            <w:tcW w:w="915" w:type="dxa"/>
            <w:tcBorders>
              <w:top w:val="nil"/>
              <w:left w:val="nil"/>
              <w:bottom w:val="nil"/>
              <w:right w:val="nil"/>
              <w:tl2br w:val="nil"/>
              <w:tr2bl w:val="nil"/>
            </w:tcBorders>
            <w:shd w:val="clear" w:color="auto" w:fill="C0000A"/>
          </w:tcPr>
          <w:p w14:paraId="6A35427F" w14:textId="77777777" w:rsidR="00510593" w:rsidRPr="00D866D9" w:rsidRDefault="00510593" w:rsidP="001370C1"/>
        </w:tc>
      </w:tr>
      <w:tr w:rsidR="00510593" w14:paraId="0F9BA7B2" w14:textId="1844EA4A" w:rsidTr="008B46EC">
        <w:tc>
          <w:tcPr>
            <w:tcW w:w="1959" w:type="dxa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solid" w:color="DDDDDD" w:fill="E6E6E6"/>
          </w:tcPr>
          <w:p w14:paraId="72CB5F58" w14:textId="5E9282FB" w:rsidR="00510593" w:rsidRPr="00D866D9" w:rsidRDefault="00510593" w:rsidP="001370C1">
            <w:r>
              <w:t>Sprint</w:t>
            </w:r>
            <w:r w:rsidR="008B46EC">
              <w:t xml:space="preserve"> master</w:t>
            </w:r>
          </w:p>
        </w:tc>
        <w:tc>
          <w:tcPr>
            <w:tcW w:w="1313" w:type="dxa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solid" w:color="DDDDDD" w:fill="E6E6E6"/>
          </w:tcPr>
          <w:p w14:paraId="7F15A83A" w14:textId="4EA8B6F6" w:rsidR="00510593" w:rsidRPr="00D866D9" w:rsidRDefault="00510593" w:rsidP="001370C1">
            <w:r>
              <w:t>Van</w:t>
            </w:r>
          </w:p>
        </w:tc>
        <w:tc>
          <w:tcPr>
            <w:tcW w:w="2473" w:type="dxa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solid" w:color="DDDDDD" w:fill="E6E6E6"/>
          </w:tcPr>
          <w:p w14:paraId="7CE3C39C" w14:textId="4298AFF4" w:rsidR="00510593" w:rsidRPr="00D866D9" w:rsidRDefault="00510593" w:rsidP="001370C1">
            <w:r>
              <w:t>Tot</w:t>
            </w:r>
          </w:p>
        </w:tc>
        <w:tc>
          <w:tcPr>
            <w:tcW w:w="2327" w:type="dxa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solid" w:color="DDDDDD" w:fill="E6E6E6"/>
          </w:tcPr>
          <w:p w14:paraId="48D43254" w14:textId="751839D7" w:rsidR="00510593" w:rsidRPr="00D866D9" w:rsidRDefault="00510593" w:rsidP="001370C1">
            <w:r>
              <w:t>Sprint</w:t>
            </w:r>
            <w:r w:rsidR="008B46EC">
              <w:t>naam</w:t>
            </w:r>
          </w:p>
        </w:tc>
        <w:tc>
          <w:tcPr>
            <w:tcW w:w="915" w:type="dxa"/>
            <w:tcBorders>
              <w:top w:val="nil"/>
              <w:left w:val="nil"/>
              <w:bottom w:val="single" w:sz="4" w:space="0" w:color="auto"/>
              <w:right w:val="nil"/>
              <w:tl2br w:val="nil"/>
              <w:tr2bl w:val="nil"/>
            </w:tcBorders>
            <w:shd w:val="solid" w:color="DDDDDD" w:fill="E6E6E6"/>
          </w:tcPr>
          <w:p w14:paraId="26DCDECB" w14:textId="02823991" w:rsidR="00510593" w:rsidRDefault="00510593" w:rsidP="001370C1">
            <w:r>
              <w:t>#dagen</w:t>
            </w:r>
          </w:p>
        </w:tc>
      </w:tr>
      <w:tr w:rsidR="00510593" w14:paraId="71B934AB" w14:textId="025BD749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17D0FB5" w14:textId="488B2903" w:rsidR="00510593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 xml:space="preserve">Achraf Ahrirou   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5D08DDD" w14:textId="441B08E2" w:rsidR="00510593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22/02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CDF1B77" w14:textId="79E14D75" w:rsidR="00510593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1/3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62DAFAD" w14:textId="762963EB" w:rsidR="00510593" w:rsidRPr="008C6C10" w:rsidRDefault="00510593" w:rsidP="001370C1">
            <w:pPr>
              <w:rPr>
                <w:i/>
                <w:iCs/>
                <w:color w:val="AEAAAA" w:themeColor="background2" w:themeShade="BF"/>
              </w:rPr>
            </w:pPr>
            <w:r w:rsidRPr="008C6C10">
              <w:rPr>
                <w:i/>
                <w:iCs/>
                <w:color w:val="AEAAAA" w:themeColor="background2" w:themeShade="BF"/>
              </w:rPr>
              <w:t>Student1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85EAE37" w14:textId="2347045C" w:rsidR="00510593" w:rsidRPr="008C6C10" w:rsidRDefault="00510593" w:rsidP="001370C1">
            <w:pPr>
              <w:rPr>
                <w:i/>
                <w:iCs/>
                <w:color w:val="AEAAAA" w:themeColor="background2" w:themeShade="BF"/>
              </w:rPr>
            </w:pPr>
            <w:r w:rsidRPr="008C6C10">
              <w:rPr>
                <w:i/>
                <w:iCs/>
                <w:color w:val="AEAAAA" w:themeColor="background2" w:themeShade="BF"/>
              </w:rPr>
              <w:t>10</w:t>
            </w:r>
          </w:p>
        </w:tc>
      </w:tr>
      <w:tr w:rsidR="008B46EC" w14:paraId="7A0AE2B9" w14:textId="77777777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6CAB2CC" w14:textId="6C7E1E69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Salih Komut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93A0922" w14:textId="0074C0C3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5/3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27D5310" w14:textId="76BA50C5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15/3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CE8745D" w14:textId="7C8D7B02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Student2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CC4EED4" w14:textId="1D9DB10F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10</w:t>
            </w:r>
          </w:p>
        </w:tc>
      </w:tr>
      <w:tr w:rsidR="008B46EC" w14:paraId="673B12D9" w14:textId="77777777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3B9FBAED" w14:textId="1508CBCE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proofErr w:type="spellStart"/>
            <w:r>
              <w:rPr>
                <w:i/>
                <w:iCs/>
                <w:color w:val="AEAAAA" w:themeColor="background2" w:themeShade="BF"/>
              </w:rPr>
              <w:t>Adil</w:t>
            </w:r>
            <w:proofErr w:type="spellEnd"/>
            <w:r>
              <w:rPr>
                <w:i/>
                <w:iCs/>
                <w:color w:val="AEAAAA" w:themeColor="background2" w:themeShade="BF"/>
              </w:rPr>
              <w:t xml:space="preserve"> </w:t>
            </w:r>
            <w:proofErr w:type="spellStart"/>
            <w:r>
              <w:rPr>
                <w:i/>
                <w:iCs/>
                <w:color w:val="AEAAAA" w:themeColor="background2" w:themeShade="BF"/>
              </w:rPr>
              <w:t>Ziani</w:t>
            </w:r>
            <w:proofErr w:type="spellEnd"/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9D2EA50" w14:textId="6FD0F6BF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19/3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74058F" w14:textId="287246D7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29/3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D061A97" w14:textId="38A7ABCB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Student3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E36CBF4" w14:textId="17C6CB92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10</w:t>
            </w:r>
          </w:p>
        </w:tc>
      </w:tr>
      <w:tr w:rsidR="008B46EC" w14:paraId="4C095DB3" w14:textId="77777777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F1AA058" w14:textId="78F0B59B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  <w:proofErr w:type="spellStart"/>
            <w:r>
              <w:rPr>
                <w:i/>
                <w:iCs/>
                <w:color w:val="AEAAAA" w:themeColor="background2" w:themeShade="BF"/>
              </w:rPr>
              <w:t>Mamadou</w:t>
            </w:r>
            <w:proofErr w:type="spellEnd"/>
            <w:r>
              <w:rPr>
                <w:i/>
                <w:iCs/>
                <w:color w:val="AEAAAA" w:themeColor="background2" w:themeShade="BF"/>
              </w:rPr>
              <w:t xml:space="preserve"> Barry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B8645D5" w14:textId="5D77626A" w:rsidR="008B46EC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</w:t>
            </w:r>
            <w:r w:rsidR="008B46EC">
              <w:rPr>
                <w:i/>
                <w:iCs/>
                <w:color w:val="AEAAAA" w:themeColor="background2" w:themeShade="BF"/>
              </w:rPr>
              <w:t>/4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931CB82" w14:textId="7030AC5F" w:rsidR="008B46EC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26/4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658E682" w14:textId="13F6CE99" w:rsidR="008B46EC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Student4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B8FF07B" w14:textId="681812D7" w:rsidR="008B46EC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20</w:t>
            </w:r>
          </w:p>
        </w:tc>
      </w:tr>
      <w:tr w:rsidR="00923429" w14:paraId="687C755C" w14:textId="77777777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2A065DD2" w14:textId="7872DE28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Achraf Ahrirou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14A0420" w14:textId="5F9D4ACE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30/4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F8D1A5E" w14:textId="4D0499EF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10/5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03393A5B" w14:textId="76783E86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Student1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805CFF" w14:textId="04814FFE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10</w:t>
            </w:r>
          </w:p>
        </w:tc>
      </w:tr>
      <w:tr w:rsidR="00923429" w14:paraId="016751A1" w14:textId="77777777" w:rsidTr="008B46EC">
        <w:tc>
          <w:tcPr>
            <w:tcW w:w="19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70D309D8" w14:textId="6C472402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Salih Komut</w:t>
            </w:r>
          </w:p>
        </w:tc>
        <w:tc>
          <w:tcPr>
            <w:tcW w:w="13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B2D9B6D" w14:textId="1B5B34BB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14/5</w:t>
            </w:r>
          </w:p>
        </w:tc>
        <w:tc>
          <w:tcPr>
            <w:tcW w:w="24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FB09D75" w14:textId="72F50F93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24/5</w:t>
            </w:r>
          </w:p>
        </w:tc>
        <w:tc>
          <w:tcPr>
            <w:tcW w:w="23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956AE5" w14:textId="3477DC83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Student2</w:t>
            </w:r>
          </w:p>
        </w:tc>
        <w:tc>
          <w:tcPr>
            <w:tcW w:w="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1032A16B" w14:textId="69B2C8D2" w:rsidR="00923429" w:rsidRDefault="00923429" w:rsidP="001370C1">
            <w:pPr>
              <w:rPr>
                <w:i/>
                <w:iCs/>
                <w:color w:val="AEAAAA" w:themeColor="background2" w:themeShade="BF"/>
              </w:rPr>
            </w:pPr>
            <w:r>
              <w:rPr>
                <w:i/>
                <w:iCs/>
                <w:color w:val="AEAAAA" w:themeColor="background2" w:themeShade="BF"/>
              </w:rPr>
              <w:t>10</w:t>
            </w:r>
          </w:p>
        </w:tc>
      </w:tr>
      <w:tr w:rsidR="008B46EC" w14:paraId="0199ACA4" w14:textId="77777777" w:rsidTr="008B46EC">
        <w:tc>
          <w:tcPr>
            <w:tcW w:w="1959" w:type="dxa"/>
            <w:tcBorders>
              <w:top w:val="single" w:sz="4" w:space="0" w:color="auto"/>
            </w:tcBorders>
            <w:shd w:val="clear" w:color="auto" w:fill="FFFFFF"/>
          </w:tcPr>
          <w:p w14:paraId="2A9C2AA0" w14:textId="77777777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1313" w:type="dxa"/>
            <w:tcBorders>
              <w:top w:val="single" w:sz="4" w:space="0" w:color="auto"/>
            </w:tcBorders>
            <w:shd w:val="clear" w:color="auto" w:fill="FFFFFF"/>
          </w:tcPr>
          <w:p w14:paraId="441C0AA6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2473" w:type="dxa"/>
            <w:tcBorders>
              <w:top w:val="single" w:sz="4" w:space="0" w:color="auto"/>
            </w:tcBorders>
            <w:shd w:val="clear" w:color="auto" w:fill="FFFFFF"/>
          </w:tcPr>
          <w:p w14:paraId="02D169EF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2327" w:type="dxa"/>
            <w:tcBorders>
              <w:top w:val="single" w:sz="4" w:space="0" w:color="auto"/>
            </w:tcBorders>
            <w:shd w:val="clear" w:color="auto" w:fill="FFFFFF"/>
          </w:tcPr>
          <w:p w14:paraId="36D9B151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915" w:type="dxa"/>
            <w:tcBorders>
              <w:top w:val="single" w:sz="4" w:space="0" w:color="auto"/>
            </w:tcBorders>
            <w:shd w:val="clear" w:color="auto" w:fill="FFFFFF"/>
          </w:tcPr>
          <w:p w14:paraId="587452CF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</w:tr>
      <w:tr w:rsidR="008B46EC" w14:paraId="3BC8F668" w14:textId="77777777" w:rsidTr="008C6C10">
        <w:tc>
          <w:tcPr>
            <w:tcW w:w="1959" w:type="dxa"/>
            <w:shd w:val="clear" w:color="auto" w:fill="FFFFFF"/>
          </w:tcPr>
          <w:p w14:paraId="117ED406" w14:textId="77777777" w:rsidR="008B46EC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1313" w:type="dxa"/>
            <w:shd w:val="clear" w:color="auto" w:fill="FFFFFF"/>
          </w:tcPr>
          <w:p w14:paraId="4998AD17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2473" w:type="dxa"/>
            <w:shd w:val="clear" w:color="auto" w:fill="FFFFFF"/>
          </w:tcPr>
          <w:p w14:paraId="01352D11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2327" w:type="dxa"/>
            <w:shd w:val="clear" w:color="auto" w:fill="FFFFFF"/>
          </w:tcPr>
          <w:p w14:paraId="700E9341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  <w:tc>
          <w:tcPr>
            <w:tcW w:w="915" w:type="dxa"/>
            <w:shd w:val="clear" w:color="auto" w:fill="FFFFFF"/>
          </w:tcPr>
          <w:p w14:paraId="7A3419A6" w14:textId="77777777" w:rsidR="008B46EC" w:rsidRPr="008C6C10" w:rsidRDefault="008B46EC" w:rsidP="001370C1">
            <w:pPr>
              <w:rPr>
                <w:i/>
                <w:iCs/>
                <w:color w:val="AEAAAA" w:themeColor="background2" w:themeShade="BF"/>
              </w:rPr>
            </w:pPr>
          </w:p>
        </w:tc>
      </w:tr>
    </w:tbl>
    <w:p w14:paraId="2F725050" w14:textId="4405DF18" w:rsidR="00AC65C9" w:rsidRDefault="00AC65C9" w:rsidP="00AC65C9">
      <w:pPr>
        <w:rPr>
          <w:lang w:val="nl-NL" w:eastAsia="nl-NL"/>
        </w:rPr>
      </w:pPr>
    </w:p>
    <w:p w14:paraId="304C7E67" w14:textId="77777777" w:rsidR="00AC65C9" w:rsidRDefault="00AC65C9" w:rsidP="00AC65C9">
      <w:pPr>
        <w:rPr>
          <w:lang w:val="nl-NL" w:eastAsia="nl-NL"/>
        </w:rPr>
      </w:pPr>
    </w:p>
    <w:sectPr w:rsidR="00AC65C9" w:rsidSect="008C3F8A">
      <w:pgSz w:w="11906" w:h="16838"/>
      <w:pgMar w:top="2098" w:right="1418" w:bottom="1418" w:left="141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84F1046" w14:textId="77777777" w:rsidR="004F0187" w:rsidRDefault="004F0187" w:rsidP="006D7BC2">
      <w:r>
        <w:separator/>
      </w:r>
    </w:p>
  </w:endnote>
  <w:endnote w:type="continuationSeparator" w:id="0">
    <w:p w14:paraId="6FC0E3D4" w14:textId="77777777" w:rsidR="004F0187" w:rsidRDefault="004F0187" w:rsidP="006D7BC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A9B30E" w14:textId="2A096336" w:rsidR="001370C1" w:rsidRPr="00643E91" w:rsidRDefault="001370C1" w:rsidP="006D7BC2">
    <w:pPr>
      <w:pStyle w:val="Voettekst"/>
    </w:pPr>
    <w:r w:rsidRPr="00643E91">
      <w:tab/>
    </w:r>
    <w:proofErr w:type="gramStart"/>
    <w:r w:rsidRPr="00643E91">
      <w:t>p</w:t>
    </w:r>
    <w:proofErr w:type="gramEnd"/>
    <w:r w:rsidRPr="00643E91">
      <w:t xml:space="preserve"> </w:t>
    </w:r>
    <w:r w:rsidRPr="00643E91">
      <w:fldChar w:fldCharType="begin"/>
    </w:r>
    <w:r w:rsidRPr="00643E91">
      <w:instrText xml:space="preserve"> PAGE </w:instrText>
    </w:r>
    <w:r w:rsidRPr="00643E91">
      <w:fldChar w:fldCharType="separate"/>
    </w:r>
    <w:r>
      <w:rPr>
        <w:noProof/>
      </w:rPr>
      <w:t>3</w:t>
    </w:r>
    <w:r w:rsidRPr="00643E91">
      <w:rPr>
        <w:noProof/>
      </w:rPr>
      <w:fldChar w:fldCharType="end"/>
    </w:r>
    <w:r w:rsidRPr="00643E91">
      <w:t xml:space="preserve"> / </w:t>
    </w:r>
    <w:r w:rsidR="004F0187">
      <w:fldChar w:fldCharType="begin"/>
    </w:r>
    <w:r w:rsidR="004F0187">
      <w:instrText>SECTIONPAGES   \* MERGEFORMAT</w:instrText>
    </w:r>
    <w:r w:rsidR="004F0187">
      <w:fldChar w:fldCharType="separate"/>
    </w:r>
    <w:r w:rsidR="007020C6">
      <w:rPr>
        <w:noProof/>
      </w:rPr>
      <w:t>15</w:t>
    </w:r>
    <w:r w:rsidR="004F0187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829026" w14:textId="77777777" w:rsidR="004F0187" w:rsidRDefault="004F0187" w:rsidP="006D7BC2">
      <w:r>
        <w:separator/>
      </w:r>
    </w:p>
  </w:footnote>
  <w:footnote w:type="continuationSeparator" w:id="0">
    <w:p w14:paraId="1B81C19C" w14:textId="77777777" w:rsidR="004F0187" w:rsidRDefault="004F0187" w:rsidP="006D7BC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642EC5AC"/>
    <w:lvl w:ilvl="0">
      <w:start w:val="1"/>
      <w:numFmt w:val="decimal"/>
      <w:pStyle w:val="Lijstnummering5"/>
      <w:lvlText w:val="%1"/>
      <w:lvlJc w:val="left"/>
      <w:pPr>
        <w:tabs>
          <w:tab w:val="num" w:pos="1786"/>
        </w:tabs>
        <w:ind w:left="1786" w:hanging="198"/>
      </w:pPr>
      <w:rPr>
        <w:rFonts w:hint="default"/>
      </w:rPr>
    </w:lvl>
  </w:abstractNum>
  <w:abstractNum w:abstractNumId="1" w15:restartNumberingAfterBreak="0">
    <w:nsid w:val="FFFFFF7D"/>
    <w:multiLevelType w:val="multilevel"/>
    <w:tmpl w:val="5870392E"/>
    <w:lvl w:ilvl="0">
      <w:start w:val="1"/>
      <w:numFmt w:val="decimal"/>
      <w:pStyle w:val="Lijstnummering4"/>
      <w:lvlText w:val="%1"/>
      <w:lvlJc w:val="left"/>
      <w:pPr>
        <w:tabs>
          <w:tab w:val="num" w:pos="1389"/>
        </w:tabs>
        <w:ind w:left="1389" w:hanging="198"/>
      </w:pPr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FFFFFF7E"/>
    <w:multiLevelType w:val="multilevel"/>
    <w:tmpl w:val="556475CC"/>
    <w:lvl w:ilvl="0">
      <w:start w:val="1"/>
      <w:numFmt w:val="decimal"/>
      <w:pStyle w:val="Lijstnummering3"/>
      <w:lvlText w:val="%1"/>
      <w:lvlJc w:val="left"/>
      <w:pPr>
        <w:tabs>
          <w:tab w:val="num" w:pos="992"/>
        </w:tabs>
        <w:ind w:left="992" w:hanging="198"/>
      </w:pPr>
      <w:rPr>
        <w:rFonts w:hint="default"/>
      </w:r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FFFFFF7F"/>
    <w:multiLevelType w:val="singleLevel"/>
    <w:tmpl w:val="4ACE1288"/>
    <w:lvl w:ilvl="0">
      <w:start w:val="1"/>
      <w:numFmt w:val="decimal"/>
      <w:pStyle w:val="Lijstnummering2"/>
      <w:lvlText w:val="%1"/>
      <w:lvlJc w:val="left"/>
      <w:pPr>
        <w:tabs>
          <w:tab w:val="num" w:pos="595"/>
        </w:tabs>
        <w:ind w:left="595" w:hanging="198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D782121C"/>
    <w:lvl w:ilvl="0">
      <w:start w:val="1"/>
      <w:numFmt w:val="bullet"/>
      <w:pStyle w:val="Lijstopsomteken5"/>
      <w:lvlText w:val="–"/>
      <w:lvlJc w:val="left"/>
      <w:pPr>
        <w:tabs>
          <w:tab w:val="num" w:pos="1786"/>
        </w:tabs>
        <w:ind w:left="1786" w:hanging="198"/>
      </w:pPr>
      <w:rPr>
        <w:rFonts w:ascii="Arial" w:hAnsi="Arial" w:hint="default"/>
      </w:rPr>
    </w:lvl>
  </w:abstractNum>
  <w:abstractNum w:abstractNumId="5" w15:restartNumberingAfterBreak="0">
    <w:nsid w:val="FFFFFF81"/>
    <w:multiLevelType w:val="singleLevel"/>
    <w:tmpl w:val="8CAE673E"/>
    <w:lvl w:ilvl="0">
      <w:start w:val="1"/>
      <w:numFmt w:val="bullet"/>
      <w:pStyle w:val="Lijstopsomteken4"/>
      <w:lvlText w:val="–"/>
      <w:lvlJc w:val="left"/>
      <w:pPr>
        <w:tabs>
          <w:tab w:val="num" w:pos="1389"/>
        </w:tabs>
        <w:ind w:left="1389" w:hanging="198"/>
      </w:pPr>
      <w:rPr>
        <w:rFonts w:ascii="Arial" w:hAnsi="Arial" w:hint="default"/>
      </w:rPr>
    </w:lvl>
  </w:abstractNum>
  <w:abstractNum w:abstractNumId="6" w15:restartNumberingAfterBreak="0">
    <w:nsid w:val="FFFFFF82"/>
    <w:multiLevelType w:val="singleLevel"/>
    <w:tmpl w:val="A2341FF4"/>
    <w:lvl w:ilvl="0">
      <w:start w:val="1"/>
      <w:numFmt w:val="bullet"/>
      <w:pStyle w:val="Lijstopsomteken3"/>
      <w:lvlText w:val="–"/>
      <w:lvlJc w:val="left"/>
      <w:pPr>
        <w:tabs>
          <w:tab w:val="num" w:pos="992"/>
        </w:tabs>
        <w:ind w:left="992" w:hanging="198"/>
      </w:pPr>
      <w:rPr>
        <w:rFonts w:ascii="Arial" w:hAnsi="Arial" w:hint="default"/>
      </w:rPr>
    </w:lvl>
  </w:abstractNum>
  <w:abstractNum w:abstractNumId="7" w15:restartNumberingAfterBreak="0">
    <w:nsid w:val="FFFFFF83"/>
    <w:multiLevelType w:val="singleLevel"/>
    <w:tmpl w:val="9B082214"/>
    <w:lvl w:ilvl="0">
      <w:start w:val="1"/>
      <w:numFmt w:val="bullet"/>
      <w:pStyle w:val="Lijstopsomteken2"/>
      <w:lvlText w:val="–"/>
      <w:lvlJc w:val="left"/>
      <w:pPr>
        <w:tabs>
          <w:tab w:val="num" w:pos="595"/>
        </w:tabs>
        <w:ind w:left="595" w:hanging="198"/>
      </w:pPr>
      <w:rPr>
        <w:rFonts w:ascii="Arial" w:hAnsi="Arial" w:hint="default"/>
      </w:rPr>
    </w:lvl>
  </w:abstractNum>
  <w:abstractNum w:abstractNumId="8" w15:restartNumberingAfterBreak="0">
    <w:nsid w:val="FFFFFF88"/>
    <w:multiLevelType w:val="singleLevel"/>
    <w:tmpl w:val="725ED8F0"/>
    <w:lvl w:ilvl="0">
      <w:start w:val="1"/>
      <w:numFmt w:val="decimal"/>
      <w:pStyle w:val="Lijstnummering"/>
      <w:lvlText w:val="%1"/>
      <w:lvlJc w:val="left"/>
      <w:pPr>
        <w:tabs>
          <w:tab w:val="num" w:pos="198"/>
        </w:tabs>
        <w:ind w:left="198" w:hanging="198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CE74DA9C"/>
    <w:lvl w:ilvl="0">
      <w:start w:val="1"/>
      <w:numFmt w:val="bullet"/>
      <w:pStyle w:val="Lijstopsomteken"/>
      <w:lvlText w:val="–"/>
      <w:lvlJc w:val="left"/>
      <w:pPr>
        <w:tabs>
          <w:tab w:val="num" w:pos="198"/>
        </w:tabs>
        <w:ind w:left="198" w:hanging="198"/>
      </w:pPr>
      <w:rPr>
        <w:rFonts w:ascii="Arial" w:hAnsi="Arial" w:hint="default"/>
      </w:rPr>
    </w:lvl>
  </w:abstractNum>
  <w:abstractNum w:abstractNumId="10" w15:restartNumberingAfterBreak="0">
    <w:nsid w:val="44CD382F"/>
    <w:multiLevelType w:val="multilevel"/>
    <w:tmpl w:val="45B2275A"/>
    <w:numStyleLink w:val="111111"/>
  </w:abstractNum>
  <w:abstractNum w:abstractNumId="11" w15:restartNumberingAfterBreak="0">
    <w:nsid w:val="5C835D0A"/>
    <w:multiLevelType w:val="hybridMultilevel"/>
    <w:tmpl w:val="48F2EEEE"/>
    <w:lvl w:ilvl="0" w:tplc="86888CA6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167B42"/>
    <w:multiLevelType w:val="multilevel"/>
    <w:tmpl w:val="45B2275A"/>
    <w:styleLink w:val="111111"/>
    <w:lvl w:ilvl="0">
      <w:start w:val="1"/>
      <w:numFmt w:val="decimal"/>
      <w:pStyle w:val="Kop1"/>
      <w:lvlText w:val="%1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1">
      <w:start w:val="1"/>
      <w:numFmt w:val="decimal"/>
      <w:pStyle w:val="Kop2"/>
      <w:lvlText w:val="%1.%2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2">
      <w:start w:val="1"/>
      <w:numFmt w:val="decimal"/>
      <w:pStyle w:val="Kop3"/>
      <w:lvlText w:val="%1.%2.%3"/>
      <w:lvlJc w:val="right"/>
      <w:pPr>
        <w:tabs>
          <w:tab w:val="num" w:pos="0"/>
        </w:tabs>
        <w:ind w:left="0" w:hanging="198"/>
      </w:pPr>
      <w:rPr>
        <w:rFonts w:hint="default"/>
      </w:rPr>
    </w:lvl>
    <w:lvl w:ilvl="3">
      <w:start w:val="1"/>
      <w:numFmt w:val="decimal"/>
      <w:pStyle w:val="Kop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suff w:val="space"/>
      <w:lvlText w:val="%1.%2.%3.%4.%5"/>
      <w:lvlJc w:val="left"/>
      <w:pPr>
        <w:ind w:left="397" w:firstLine="0"/>
      </w:pPr>
      <w:rPr>
        <w:rFonts w:hint="default"/>
      </w:rPr>
    </w:lvl>
    <w:lvl w:ilvl="5">
      <w:start w:val="1"/>
      <w:numFmt w:val="decimal"/>
      <w:suff w:val="space"/>
      <w:lvlText w:val="%1.%2.%3.%4.%5.%6"/>
      <w:lvlJc w:val="left"/>
      <w:pPr>
        <w:ind w:left="794" w:firstLine="0"/>
      </w:pPr>
      <w:rPr>
        <w:rFonts w:hint="default"/>
      </w:rPr>
    </w:lvl>
    <w:lvl w:ilvl="6">
      <w:start w:val="1"/>
      <w:numFmt w:val="decimal"/>
      <w:suff w:val="space"/>
      <w:lvlText w:val="%1.%2.%3.%4.%5.%6.%7"/>
      <w:lvlJc w:val="left"/>
      <w:pPr>
        <w:ind w:left="1191" w:firstLine="0"/>
      </w:pPr>
      <w:rPr>
        <w:rFonts w:hint="default"/>
      </w:rPr>
    </w:lvl>
    <w:lvl w:ilvl="7">
      <w:start w:val="1"/>
      <w:numFmt w:val="decimal"/>
      <w:suff w:val="space"/>
      <w:lvlText w:val="%1.%2.%3.%4.%5.%6.%7.%8"/>
      <w:lvlJc w:val="left"/>
      <w:pPr>
        <w:ind w:left="1588" w:firstLine="0"/>
      </w:pPr>
      <w:rPr>
        <w:rFonts w:hint="default"/>
      </w:rPr>
    </w:lvl>
    <w:lvl w:ilvl="8">
      <w:start w:val="1"/>
      <w:numFmt w:val="decimal"/>
      <w:suff w:val="space"/>
      <w:lvlText w:val="%1.%2.%3.%4.%5.%6.%7.%8.%9"/>
      <w:lvlJc w:val="left"/>
      <w:pPr>
        <w:ind w:left="1985" w:firstLine="0"/>
      </w:pPr>
      <w:rPr>
        <w:rFonts w:hint="default"/>
      </w:rPr>
    </w:lvl>
  </w:abstractNum>
  <w:num w:numId="1">
    <w:abstractNumId w:val="12"/>
  </w:num>
  <w:num w:numId="2">
    <w:abstractNumId w:val="10"/>
  </w:num>
  <w:num w:numId="3">
    <w:abstractNumId w:val="9"/>
  </w:num>
  <w:num w:numId="4">
    <w:abstractNumId w:val="7"/>
  </w:num>
  <w:num w:numId="5">
    <w:abstractNumId w:val="6"/>
  </w:num>
  <w:num w:numId="6">
    <w:abstractNumId w:val="5"/>
  </w:num>
  <w:num w:numId="7">
    <w:abstractNumId w:val="4"/>
  </w:num>
  <w:num w:numId="8">
    <w:abstractNumId w:val="8"/>
  </w:num>
  <w:num w:numId="9">
    <w:abstractNumId w:val="3"/>
  </w:num>
  <w:num w:numId="10">
    <w:abstractNumId w:val="2"/>
  </w:num>
  <w:num w:numId="11">
    <w:abstractNumId w:val="1"/>
  </w:num>
  <w:num w:numId="12">
    <w:abstractNumId w:val="0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attachedTemplate r:id="rId1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4101A"/>
    <w:rsid w:val="00002BE9"/>
    <w:rsid w:val="00032490"/>
    <w:rsid w:val="00077721"/>
    <w:rsid w:val="00081A56"/>
    <w:rsid w:val="00085C22"/>
    <w:rsid w:val="0010428E"/>
    <w:rsid w:val="001049B4"/>
    <w:rsid w:val="001113A0"/>
    <w:rsid w:val="00115178"/>
    <w:rsid w:val="001370C1"/>
    <w:rsid w:val="001C57C5"/>
    <w:rsid w:val="0020215B"/>
    <w:rsid w:val="00226BDE"/>
    <w:rsid w:val="0023070A"/>
    <w:rsid w:val="0028010D"/>
    <w:rsid w:val="002C120A"/>
    <w:rsid w:val="002C2578"/>
    <w:rsid w:val="002F57E6"/>
    <w:rsid w:val="00316D5F"/>
    <w:rsid w:val="003243F2"/>
    <w:rsid w:val="00360C43"/>
    <w:rsid w:val="003E19BE"/>
    <w:rsid w:val="003E6CA2"/>
    <w:rsid w:val="004034B1"/>
    <w:rsid w:val="004248BE"/>
    <w:rsid w:val="004441F2"/>
    <w:rsid w:val="0045404F"/>
    <w:rsid w:val="00475960"/>
    <w:rsid w:val="00484310"/>
    <w:rsid w:val="00491CC6"/>
    <w:rsid w:val="004C5F98"/>
    <w:rsid w:val="004F0187"/>
    <w:rsid w:val="004F36E7"/>
    <w:rsid w:val="00510593"/>
    <w:rsid w:val="00530261"/>
    <w:rsid w:val="0054606F"/>
    <w:rsid w:val="00591E10"/>
    <w:rsid w:val="00640946"/>
    <w:rsid w:val="0064101A"/>
    <w:rsid w:val="00643E91"/>
    <w:rsid w:val="00646E5D"/>
    <w:rsid w:val="006956E7"/>
    <w:rsid w:val="006D7BC2"/>
    <w:rsid w:val="007020C6"/>
    <w:rsid w:val="007059A6"/>
    <w:rsid w:val="007C36C8"/>
    <w:rsid w:val="0082615A"/>
    <w:rsid w:val="00880C1F"/>
    <w:rsid w:val="00887826"/>
    <w:rsid w:val="008B07DB"/>
    <w:rsid w:val="008B46EC"/>
    <w:rsid w:val="008C3F8A"/>
    <w:rsid w:val="008C6C10"/>
    <w:rsid w:val="0091120D"/>
    <w:rsid w:val="009141C5"/>
    <w:rsid w:val="00923429"/>
    <w:rsid w:val="009E114B"/>
    <w:rsid w:val="009E4937"/>
    <w:rsid w:val="00A037FF"/>
    <w:rsid w:val="00A07E1E"/>
    <w:rsid w:val="00A53C85"/>
    <w:rsid w:val="00A56473"/>
    <w:rsid w:val="00A5720D"/>
    <w:rsid w:val="00AC65C9"/>
    <w:rsid w:val="00B568E3"/>
    <w:rsid w:val="00B82F9D"/>
    <w:rsid w:val="00BB14F4"/>
    <w:rsid w:val="00C06974"/>
    <w:rsid w:val="00C15148"/>
    <w:rsid w:val="00C43ED3"/>
    <w:rsid w:val="00C61DBC"/>
    <w:rsid w:val="00C63E54"/>
    <w:rsid w:val="00C77107"/>
    <w:rsid w:val="00CD56D0"/>
    <w:rsid w:val="00D063D3"/>
    <w:rsid w:val="00D33E87"/>
    <w:rsid w:val="00E32602"/>
    <w:rsid w:val="00EC1B3E"/>
    <w:rsid w:val="00EE0E62"/>
    <w:rsid w:val="00F04CAE"/>
    <w:rsid w:val="00F45A9C"/>
    <w:rsid w:val="00FF6D19"/>
    <w:rsid w:val="00FF70D7"/>
    <w:rsid w:val="09A28CEF"/>
    <w:rsid w:val="78E39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20D5A34F"/>
  <w15:chartTrackingRefBased/>
  <w15:docId w15:val="{11B38D53-7B49-4FEC-9DCC-EDE8A2E5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B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iPriority="0" w:unhideWhenUsed="1"/>
    <w:lsdException w:name="endnote text" w:semiHidden="1" w:uiPriority="0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0" w:unhideWhenUsed="1" w:qFormat="1"/>
    <w:lsdException w:name="List Number" w:semiHidden="1" w:uiPriority="0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0" w:unhideWhenUsed="1" w:qFormat="1"/>
    <w:lsdException w:name="List Bullet 3" w:semiHidden="1" w:uiPriority="0" w:unhideWhenUsed="1" w:qFormat="1"/>
    <w:lsdException w:name="List Bullet 4" w:semiHidden="1" w:uiPriority="0" w:unhideWhenUsed="1" w:qFormat="1"/>
    <w:lsdException w:name="List Bullet 5" w:semiHidden="1" w:uiPriority="0" w:unhideWhenUsed="1" w:qFormat="1"/>
    <w:lsdException w:name="List Number 2" w:semiHidden="1" w:uiPriority="0" w:unhideWhenUsed="1" w:qFormat="1"/>
    <w:lsdException w:name="List Number 3" w:semiHidden="1" w:uiPriority="0" w:unhideWhenUsed="1" w:qFormat="1"/>
    <w:lsdException w:name="List Number 4" w:semiHidden="1" w:uiPriority="0" w:unhideWhenUsed="1" w:qFormat="1"/>
    <w:lsdException w:name="List Number 5" w:semiHidden="1" w:uiPriority="0" w:unhideWhenUsed="1" w:qFormat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iPriority="0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6D7BC2"/>
    <w:pPr>
      <w:spacing w:after="0" w:line="360" w:lineRule="auto"/>
    </w:pPr>
    <w:rPr>
      <w:rFonts w:ascii="Arial" w:hAnsi="Arial"/>
      <w:position w:val="6"/>
      <w:sz w:val="24"/>
    </w:rPr>
  </w:style>
  <w:style w:type="paragraph" w:styleId="Kop1">
    <w:name w:val="heading 1"/>
    <w:basedOn w:val="Standaard"/>
    <w:next w:val="Standaard"/>
    <w:link w:val="Kop1Char"/>
    <w:qFormat/>
    <w:rsid w:val="004034B1"/>
    <w:pPr>
      <w:keepNext/>
      <w:numPr>
        <w:numId w:val="2"/>
      </w:numPr>
      <w:outlineLvl w:val="0"/>
    </w:pPr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paragraph" w:styleId="Kop2">
    <w:name w:val="heading 2"/>
    <w:basedOn w:val="Standaard"/>
    <w:next w:val="Standaard"/>
    <w:link w:val="Kop2Char"/>
    <w:qFormat/>
    <w:rsid w:val="004034B1"/>
    <w:pPr>
      <w:keepNext/>
      <w:numPr>
        <w:ilvl w:val="1"/>
        <w:numId w:val="2"/>
      </w:numPr>
      <w:outlineLvl w:val="1"/>
    </w:pPr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paragraph" w:styleId="Kop3">
    <w:name w:val="heading 3"/>
    <w:basedOn w:val="Standaard"/>
    <w:next w:val="Standaard"/>
    <w:link w:val="Kop3Char"/>
    <w:qFormat/>
    <w:rsid w:val="004034B1"/>
    <w:pPr>
      <w:keepNext/>
      <w:numPr>
        <w:ilvl w:val="2"/>
        <w:numId w:val="2"/>
      </w:numPr>
      <w:outlineLvl w:val="2"/>
    </w:pPr>
    <w:rPr>
      <w:rFonts w:ascii="Century Gothic" w:eastAsia="Times New Roman" w:hAnsi="Century Gothic" w:cs="Arial"/>
      <w:b/>
      <w:bCs/>
      <w:szCs w:val="26"/>
      <w:lang w:val="nl-NL" w:eastAsia="nl-NL"/>
    </w:rPr>
  </w:style>
  <w:style w:type="paragraph" w:styleId="Kop4">
    <w:name w:val="heading 4"/>
    <w:basedOn w:val="Standaard"/>
    <w:next w:val="Standaard"/>
    <w:link w:val="Kop4Char"/>
    <w:qFormat/>
    <w:rsid w:val="004F36E7"/>
    <w:pPr>
      <w:keepNext/>
      <w:numPr>
        <w:ilvl w:val="3"/>
        <w:numId w:val="2"/>
      </w:numPr>
      <w:outlineLvl w:val="3"/>
    </w:pPr>
    <w:rPr>
      <w:rFonts w:ascii="Century Gothic" w:eastAsia="Times New Roman" w:hAnsi="Century Gothic" w:cs="Times New Roman"/>
      <w:b/>
      <w:bCs/>
      <w:szCs w:val="28"/>
      <w:lang w:val="nl-NL" w:eastAsia="nl-NL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EC1B3E"/>
  </w:style>
  <w:style w:type="paragraph" w:styleId="Voettekst">
    <w:name w:val="footer"/>
    <w:basedOn w:val="Standaard"/>
    <w:link w:val="VoettekstChar"/>
    <w:unhideWhenUsed/>
    <w:rsid w:val="00EC1B3E"/>
    <w:pPr>
      <w:tabs>
        <w:tab w:val="center" w:pos="4536"/>
        <w:tab w:val="right" w:pos="9072"/>
      </w:tabs>
      <w:spacing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EC1B3E"/>
  </w:style>
  <w:style w:type="paragraph" w:styleId="Titel">
    <w:name w:val="Title"/>
    <w:basedOn w:val="Standaard"/>
    <w:next w:val="Standaard"/>
    <w:link w:val="TitelChar"/>
    <w:uiPriority w:val="10"/>
    <w:qFormat/>
    <w:rsid w:val="004034B1"/>
    <w:pPr>
      <w:spacing w:after="280" w:line="520" w:lineRule="atLeast"/>
      <w:contextualSpacing/>
      <w:outlineLvl w:val="0"/>
    </w:pPr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4034B1"/>
    <w:rPr>
      <w:rFonts w:ascii="Century Gothic" w:eastAsiaTheme="majorEastAsia" w:hAnsi="Century Gothic" w:cstheme="majorBidi"/>
      <w:b/>
      <w:spacing w:val="-10"/>
      <w:kern w:val="28"/>
      <w:sz w:val="40"/>
      <w:szCs w:val="56"/>
    </w:rPr>
  </w:style>
  <w:style w:type="paragraph" w:styleId="Ondertitel">
    <w:name w:val="Subtitle"/>
    <w:basedOn w:val="Standaard"/>
    <w:link w:val="OndertitelChar"/>
    <w:uiPriority w:val="11"/>
    <w:qFormat/>
    <w:rsid w:val="004034B1"/>
    <w:pPr>
      <w:numPr>
        <w:ilvl w:val="1"/>
      </w:numPr>
      <w:spacing w:before="240" w:line="420" w:lineRule="atLeast"/>
      <w:outlineLvl w:val="1"/>
    </w:pPr>
    <w:rPr>
      <w:rFonts w:ascii="Century Gothic" w:eastAsiaTheme="minorEastAsia" w:hAnsi="Century Gothic"/>
      <w:spacing w:val="15"/>
      <w:sz w:val="32"/>
    </w:rPr>
  </w:style>
  <w:style w:type="character" w:customStyle="1" w:styleId="OndertitelChar">
    <w:name w:val="Ondertitel Char"/>
    <w:basedOn w:val="Standaardalinea-lettertype"/>
    <w:link w:val="Ondertitel"/>
    <w:uiPriority w:val="11"/>
    <w:rsid w:val="004034B1"/>
    <w:rPr>
      <w:rFonts w:ascii="Century Gothic" w:eastAsiaTheme="minorEastAsia" w:hAnsi="Century Gothic"/>
      <w:spacing w:val="15"/>
      <w:sz w:val="32"/>
    </w:rPr>
  </w:style>
  <w:style w:type="character" w:customStyle="1" w:styleId="Kop1Char">
    <w:name w:val="Kop 1 Char"/>
    <w:basedOn w:val="Standaardalinea-lettertype"/>
    <w:link w:val="Kop1"/>
    <w:rsid w:val="004034B1"/>
    <w:rPr>
      <w:rFonts w:ascii="Century Gothic" w:eastAsia="Times New Roman" w:hAnsi="Century Gothic" w:cs="Arial"/>
      <w:b/>
      <w:bCs/>
      <w:kern w:val="32"/>
      <w:sz w:val="28"/>
      <w:szCs w:val="26"/>
      <w:lang w:val="nl-NL" w:eastAsia="nl-NL"/>
    </w:rPr>
  </w:style>
  <w:style w:type="character" w:customStyle="1" w:styleId="Kop2Char">
    <w:name w:val="Kop 2 Char"/>
    <w:basedOn w:val="Standaardalinea-lettertype"/>
    <w:link w:val="Kop2"/>
    <w:rsid w:val="004034B1"/>
    <w:rPr>
      <w:rFonts w:ascii="Century Gothic" w:eastAsia="Times New Roman" w:hAnsi="Century Gothic" w:cs="Arial"/>
      <w:b/>
      <w:bCs/>
      <w:iCs/>
      <w:sz w:val="26"/>
      <w:szCs w:val="28"/>
      <w:lang w:val="nl-NL" w:eastAsia="nl-NL"/>
    </w:rPr>
  </w:style>
  <w:style w:type="character" w:customStyle="1" w:styleId="Kop3Char">
    <w:name w:val="Kop 3 Char"/>
    <w:basedOn w:val="Standaardalinea-lettertype"/>
    <w:link w:val="Kop3"/>
    <w:rsid w:val="004034B1"/>
    <w:rPr>
      <w:rFonts w:ascii="Century Gothic" w:eastAsia="Times New Roman" w:hAnsi="Century Gothic" w:cs="Arial"/>
      <w:b/>
      <w:bCs/>
      <w:sz w:val="24"/>
      <w:szCs w:val="26"/>
      <w:lang w:val="nl-NL" w:eastAsia="nl-NL"/>
    </w:rPr>
  </w:style>
  <w:style w:type="character" w:customStyle="1" w:styleId="Kop4Char">
    <w:name w:val="Kop 4 Char"/>
    <w:basedOn w:val="Standaardalinea-lettertype"/>
    <w:link w:val="Kop4"/>
    <w:rsid w:val="004F36E7"/>
    <w:rPr>
      <w:rFonts w:ascii="Century Gothic" w:eastAsia="Times New Roman" w:hAnsi="Century Gothic" w:cs="Times New Roman"/>
      <w:b/>
      <w:bCs/>
      <w:sz w:val="24"/>
      <w:szCs w:val="28"/>
      <w:lang w:val="nl-NL" w:eastAsia="nl-NL"/>
    </w:rPr>
  </w:style>
  <w:style w:type="numbering" w:styleId="111111">
    <w:name w:val="Outline List 2"/>
    <w:basedOn w:val="Geenlijst"/>
    <w:semiHidden/>
    <w:rsid w:val="00EC1B3E"/>
    <w:pPr>
      <w:numPr>
        <w:numId w:val="1"/>
      </w:numPr>
    </w:pPr>
  </w:style>
  <w:style w:type="paragraph" w:customStyle="1" w:styleId="Standaard12ptn">
    <w:name w:val="Standaard 12ptn"/>
    <w:basedOn w:val="Standaard"/>
    <w:autoRedefine/>
    <w:qFormat/>
    <w:rsid w:val="00FF70D7"/>
    <w:rPr>
      <w:rFonts w:eastAsia="Times New Roman" w:cs="Times New Roman"/>
      <w:szCs w:val="24"/>
      <w:lang w:val="nl-NL" w:eastAsia="nl-NL"/>
    </w:rPr>
  </w:style>
  <w:style w:type="paragraph" w:styleId="Lijstopsomteken">
    <w:name w:val="List Bullet"/>
    <w:basedOn w:val="Standaard"/>
    <w:autoRedefine/>
    <w:qFormat/>
    <w:rsid w:val="00640946"/>
    <w:pPr>
      <w:numPr>
        <w:numId w:val="3"/>
      </w:numPr>
    </w:pPr>
    <w:rPr>
      <w:rFonts w:eastAsia="Times New Roman" w:cs="Times New Roman"/>
      <w:szCs w:val="24"/>
      <w:lang w:val="nl-NL" w:eastAsia="nl-NL"/>
    </w:rPr>
  </w:style>
  <w:style w:type="paragraph" w:styleId="Lijstopsomteken2">
    <w:name w:val="List Bullet 2"/>
    <w:basedOn w:val="Standaard"/>
    <w:autoRedefine/>
    <w:qFormat/>
    <w:rsid w:val="00640946"/>
    <w:pPr>
      <w:numPr>
        <w:numId w:val="4"/>
      </w:numPr>
    </w:pPr>
    <w:rPr>
      <w:rFonts w:eastAsia="Times New Roman" w:cs="Times New Roman"/>
      <w:szCs w:val="24"/>
      <w:lang w:val="nl-NL" w:eastAsia="nl-NL"/>
    </w:rPr>
  </w:style>
  <w:style w:type="paragraph" w:styleId="Lijstopsomteken3">
    <w:name w:val="List Bullet 3"/>
    <w:basedOn w:val="Standaard"/>
    <w:autoRedefine/>
    <w:qFormat/>
    <w:rsid w:val="00640946"/>
    <w:pPr>
      <w:numPr>
        <w:numId w:val="5"/>
      </w:numPr>
    </w:pPr>
    <w:rPr>
      <w:rFonts w:eastAsia="Times New Roman" w:cs="Times New Roman"/>
      <w:szCs w:val="24"/>
      <w:lang w:val="nl-NL" w:eastAsia="nl-NL"/>
    </w:rPr>
  </w:style>
  <w:style w:type="paragraph" w:styleId="Lijstopsomteken4">
    <w:name w:val="List Bullet 4"/>
    <w:basedOn w:val="Standaard"/>
    <w:autoRedefine/>
    <w:qFormat/>
    <w:rsid w:val="00640946"/>
    <w:pPr>
      <w:numPr>
        <w:numId w:val="6"/>
      </w:numPr>
    </w:pPr>
    <w:rPr>
      <w:rFonts w:eastAsia="Times New Roman" w:cs="Times New Roman"/>
      <w:szCs w:val="24"/>
      <w:lang w:val="nl-NL" w:eastAsia="nl-NL"/>
    </w:rPr>
  </w:style>
  <w:style w:type="paragraph" w:styleId="Lijstopsomteken5">
    <w:name w:val="List Bullet 5"/>
    <w:basedOn w:val="Standaard"/>
    <w:autoRedefine/>
    <w:qFormat/>
    <w:rsid w:val="00640946"/>
    <w:pPr>
      <w:numPr>
        <w:numId w:val="7"/>
      </w:numPr>
    </w:pPr>
    <w:rPr>
      <w:rFonts w:eastAsia="Times New Roman" w:cs="Times New Roman"/>
      <w:szCs w:val="24"/>
      <w:lang w:val="nl-NL" w:eastAsia="nl-NL"/>
    </w:rPr>
  </w:style>
  <w:style w:type="paragraph" w:styleId="Lijstnummering">
    <w:name w:val="List Number"/>
    <w:basedOn w:val="Standaard"/>
    <w:autoRedefine/>
    <w:qFormat/>
    <w:rsid w:val="004F36E7"/>
    <w:pPr>
      <w:numPr>
        <w:numId w:val="8"/>
      </w:numPr>
    </w:pPr>
    <w:rPr>
      <w:rFonts w:eastAsia="Times New Roman" w:cs="Times New Roman"/>
      <w:szCs w:val="24"/>
      <w:lang w:val="nl-NL" w:eastAsia="nl-NL"/>
    </w:rPr>
  </w:style>
  <w:style w:type="paragraph" w:styleId="Lijstnummering2">
    <w:name w:val="List Number 2"/>
    <w:basedOn w:val="Standaard"/>
    <w:autoRedefine/>
    <w:qFormat/>
    <w:rsid w:val="00FF70D7"/>
    <w:pPr>
      <w:numPr>
        <w:numId w:val="9"/>
      </w:numPr>
    </w:pPr>
    <w:rPr>
      <w:rFonts w:eastAsia="Times New Roman" w:cs="Times New Roman"/>
      <w:szCs w:val="24"/>
      <w:lang w:val="nl-NL" w:eastAsia="nl-NL"/>
    </w:rPr>
  </w:style>
  <w:style w:type="paragraph" w:styleId="Lijstnummering3">
    <w:name w:val="List Number 3"/>
    <w:basedOn w:val="Standaard"/>
    <w:autoRedefine/>
    <w:qFormat/>
    <w:rsid w:val="00FF70D7"/>
    <w:pPr>
      <w:numPr>
        <w:numId w:val="10"/>
      </w:numPr>
    </w:pPr>
    <w:rPr>
      <w:rFonts w:eastAsia="Times New Roman" w:cs="Times New Roman"/>
      <w:szCs w:val="24"/>
      <w:lang w:val="nl-NL" w:eastAsia="nl-NL"/>
    </w:rPr>
  </w:style>
  <w:style w:type="paragraph" w:styleId="Lijstnummering4">
    <w:name w:val="List Number 4"/>
    <w:basedOn w:val="Standaard"/>
    <w:autoRedefine/>
    <w:qFormat/>
    <w:rsid w:val="00FF70D7"/>
    <w:pPr>
      <w:numPr>
        <w:numId w:val="11"/>
      </w:numPr>
    </w:pPr>
    <w:rPr>
      <w:rFonts w:eastAsia="Times New Roman" w:cs="Times New Roman"/>
      <w:szCs w:val="24"/>
      <w:lang w:val="nl-NL" w:eastAsia="nl-NL"/>
    </w:rPr>
  </w:style>
  <w:style w:type="paragraph" w:styleId="Lijstnummering5">
    <w:name w:val="List Number 5"/>
    <w:basedOn w:val="Standaard"/>
    <w:autoRedefine/>
    <w:qFormat/>
    <w:rsid w:val="00640946"/>
    <w:pPr>
      <w:numPr>
        <w:numId w:val="12"/>
      </w:numPr>
    </w:pPr>
    <w:rPr>
      <w:rFonts w:eastAsia="Times New Roman" w:cs="Times New Roman"/>
      <w:szCs w:val="24"/>
      <w:lang w:val="nl-NL" w:eastAsia="nl-NL"/>
    </w:rPr>
  </w:style>
  <w:style w:type="paragraph" w:styleId="Voetnoottekst">
    <w:name w:val="footnote text"/>
    <w:basedOn w:val="Standaard"/>
    <w:link w:val="Voetnootteks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VoetnoottekstChar">
    <w:name w:val="Voetnoottekst Char"/>
    <w:basedOn w:val="Standaardalinea-lettertype"/>
    <w:link w:val="Voetnootteks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Voetnootmarkering">
    <w:name w:val="footnote reference"/>
    <w:basedOn w:val="Standaardalinea-lettertype"/>
    <w:semiHidden/>
    <w:rsid w:val="00EC1B3E"/>
    <w:rPr>
      <w:vertAlign w:val="superscript"/>
    </w:rPr>
  </w:style>
  <w:style w:type="paragraph" w:styleId="Eindnoottekst">
    <w:name w:val="endnote text"/>
    <w:basedOn w:val="Standaard"/>
    <w:link w:val="EindnoottekstChar"/>
    <w:semiHidden/>
    <w:rsid w:val="00EC1B3E"/>
    <w:rPr>
      <w:rFonts w:eastAsia="Times New Roman" w:cs="Times New Roman"/>
      <w:sz w:val="16"/>
      <w:szCs w:val="20"/>
      <w:lang w:val="nl-NL" w:eastAsia="nl-NL"/>
    </w:rPr>
  </w:style>
  <w:style w:type="character" w:customStyle="1" w:styleId="EindnoottekstChar">
    <w:name w:val="Eindnoottekst Char"/>
    <w:basedOn w:val="Standaardalinea-lettertype"/>
    <w:link w:val="Eindnoottekst"/>
    <w:semiHidden/>
    <w:rsid w:val="00EC1B3E"/>
    <w:rPr>
      <w:rFonts w:ascii="Arial" w:eastAsia="Times New Roman" w:hAnsi="Arial" w:cs="Times New Roman"/>
      <w:sz w:val="16"/>
      <w:szCs w:val="20"/>
      <w:lang w:val="nl-NL" w:eastAsia="nl-NL"/>
    </w:rPr>
  </w:style>
  <w:style w:type="character" w:styleId="Eindnootmarkering">
    <w:name w:val="endnote reference"/>
    <w:basedOn w:val="Standaardalinea-lettertype"/>
    <w:semiHidden/>
    <w:rsid w:val="00EC1B3E"/>
    <w:rPr>
      <w:vertAlign w:val="superscript"/>
    </w:rPr>
  </w:style>
  <w:style w:type="paragraph" w:styleId="Bijschrift">
    <w:name w:val="caption"/>
    <w:basedOn w:val="Standaard"/>
    <w:next w:val="Standaard"/>
    <w:qFormat/>
    <w:rsid w:val="00EC1B3E"/>
    <w:rPr>
      <w:rFonts w:eastAsia="Times New Roman" w:cs="Times New Roman"/>
      <w:bCs/>
      <w:i/>
      <w:sz w:val="16"/>
      <w:szCs w:val="20"/>
      <w:lang w:val="nl-NL" w:eastAsia="nl-NL"/>
    </w:rPr>
  </w:style>
  <w:style w:type="character" w:styleId="Zwaar">
    <w:name w:val="Strong"/>
    <w:rsid w:val="00BB14F4"/>
    <w:rPr>
      <w:b/>
      <w:bCs/>
    </w:rPr>
  </w:style>
  <w:style w:type="paragraph" w:customStyle="1" w:styleId="Titelvoorblad">
    <w:name w:val="Titel voorblad"/>
    <w:basedOn w:val="Titel"/>
    <w:semiHidden/>
    <w:rsid w:val="00BB14F4"/>
    <w:pPr>
      <w:spacing w:line="600" w:lineRule="atLeast"/>
      <w:contextualSpacing w:val="0"/>
    </w:pPr>
    <w:rPr>
      <w:rFonts w:eastAsia="Times New Roman" w:cs="Arial"/>
      <w:bCs/>
      <w:color w:val="FFFFFF"/>
      <w:spacing w:val="0"/>
      <w:sz w:val="52"/>
      <w:szCs w:val="52"/>
      <w:lang w:val="nl-NL" w:eastAsia="nl-NL"/>
    </w:rPr>
  </w:style>
  <w:style w:type="paragraph" w:customStyle="1" w:styleId="Subtitlevoorblad">
    <w:name w:val="Subtitle voorblad"/>
    <w:basedOn w:val="Ondertitel"/>
    <w:semiHidden/>
    <w:rsid w:val="00BB14F4"/>
    <w:pPr>
      <w:numPr>
        <w:ilvl w:val="0"/>
      </w:numPr>
      <w:spacing w:before="100" w:beforeAutospacing="1"/>
    </w:pPr>
    <w:rPr>
      <w:rFonts w:eastAsia="Times New Roman" w:cs="Arial"/>
      <w:color w:val="FFFFFF"/>
      <w:spacing w:val="0"/>
      <w:sz w:val="36"/>
      <w:szCs w:val="36"/>
      <w:lang w:val="nl-NL" w:eastAsia="nl-NL"/>
    </w:rPr>
  </w:style>
  <w:style w:type="character" w:styleId="Tekstvantijdelijkeaanduiding">
    <w:name w:val="Placeholder Text"/>
    <w:basedOn w:val="Standaardalinea-lettertype"/>
    <w:uiPriority w:val="99"/>
    <w:semiHidden/>
    <w:rsid w:val="00BB14F4"/>
    <w:rPr>
      <w:color w:val="808080"/>
    </w:rPr>
  </w:style>
  <w:style w:type="paragraph" w:styleId="Inhopg1">
    <w:name w:val="toc 1"/>
    <w:basedOn w:val="Standaard"/>
    <w:next w:val="Standaard"/>
    <w:autoRedefine/>
    <w:uiPriority w:val="39"/>
    <w:unhideWhenUsed/>
    <w:rsid w:val="00643E91"/>
    <w:pPr>
      <w:spacing w:after="100"/>
    </w:pPr>
  </w:style>
  <w:style w:type="paragraph" w:styleId="Inhopg2">
    <w:name w:val="toc 2"/>
    <w:basedOn w:val="Standaard"/>
    <w:next w:val="Standaard"/>
    <w:autoRedefine/>
    <w:uiPriority w:val="39"/>
    <w:unhideWhenUsed/>
    <w:rsid w:val="00643E91"/>
    <w:pPr>
      <w:spacing w:after="100"/>
      <w:ind w:left="200"/>
    </w:pPr>
  </w:style>
  <w:style w:type="paragraph" w:styleId="Inhopg3">
    <w:name w:val="toc 3"/>
    <w:basedOn w:val="Standaard"/>
    <w:next w:val="Standaard"/>
    <w:autoRedefine/>
    <w:uiPriority w:val="39"/>
    <w:unhideWhenUsed/>
    <w:rsid w:val="00643E91"/>
    <w:pPr>
      <w:spacing w:after="100"/>
      <w:ind w:left="400"/>
    </w:pPr>
  </w:style>
  <w:style w:type="character" w:styleId="Hyperlink">
    <w:name w:val="Hyperlink"/>
    <w:basedOn w:val="Standaardalinea-lettertype"/>
    <w:uiPriority w:val="99"/>
    <w:unhideWhenUsed/>
    <w:rsid w:val="00643E91"/>
    <w:rPr>
      <w:color w:val="0563C1" w:themeColor="hyperlink"/>
      <w:u w:val="single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510593"/>
    <w:pPr>
      <w:keepLines/>
      <w:numPr>
        <w:numId w:val="0"/>
      </w:num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position w:val="0"/>
      <w:sz w:val="32"/>
      <w:szCs w:val="32"/>
      <w:lang w:val="en-US" w:eastAsia="en-US"/>
    </w:rPr>
  </w:style>
  <w:style w:type="paragraph" w:styleId="Lijstalinea">
    <w:name w:val="List Paragraph"/>
    <w:basedOn w:val="Standaard"/>
    <w:uiPriority w:val="34"/>
    <w:rsid w:val="009112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107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50.png"/><Relationship Id="rId26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34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png"/><Relationship Id="rId25" Type="http://schemas.openxmlformats.org/officeDocument/2006/relationships/image" Target="media/image10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40.png"/><Relationship Id="rId20" Type="http://schemas.openxmlformats.org/officeDocument/2006/relationships/image" Target="media/image60.png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9.png"/><Relationship Id="rId32" Type="http://schemas.openxmlformats.org/officeDocument/2006/relationships/image" Target="media/image160.png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31" Type="http://schemas.openxmlformats.org/officeDocument/2006/relationships/image" Target="media/image1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Relationship Id="rId22" Type="http://schemas.openxmlformats.org/officeDocument/2006/relationships/image" Target="media/image70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8" Type="http://schemas.openxmlformats.org/officeDocument/2006/relationships/webSettings" Target="webSetting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N:\Sjablonen%20AP\Personeel\sjabloon%20voor%20studenten\Office_2016_sjabloon_voor_studenten_(kleur).dotx" TargetMode="External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42B2781D205C469F557B85282D5A8A" ma:contentTypeVersion="8" ma:contentTypeDescription="Een nieuw document maken." ma:contentTypeScope="" ma:versionID="55bec69b883a1542a2cc6fda30b7d46a">
  <xsd:schema xmlns:xsd="http://www.w3.org/2001/XMLSchema" xmlns:xs="http://www.w3.org/2001/XMLSchema" xmlns:p="http://schemas.microsoft.com/office/2006/metadata/properties" xmlns:ns2="da95ac14-5acb-439a-8988-29e176a1c788" xmlns:ns3="0839cb86-a7c1-444a-8d54-7ee6251a0133" targetNamespace="http://schemas.microsoft.com/office/2006/metadata/properties" ma:root="true" ma:fieldsID="25845261442ed36c71f44a2b420c06ba" ns2:_="" ns3:_="">
    <xsd:import namespace="da95ac14-5acb-439a-8988-29e176a1c788"/>
    <xsd:import namespace="0839cb86-a7c1-444a-8d54-7ee6251a013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a95ac14-5acb-439a-8988-29e176a1c78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839cb86-a7c1-444a-8d54-7ee6251a0133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Gedeeld met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Gedeeld met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FF98766-B8FB-4FB1-BE02-E6EDDB3FD5F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57D1542-1BF1-44A0-B628-40FC83BBA19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18006B0-D5A9-4F29-A7BD-5972F14547F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a95ac14-5acb-439a-8988-29e176a1c788"/>
    <ds:schemaRef ds:uri="0839cb86-a7c1-444a-8d54-7ee6251a013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6C57730A-C340-4747-B630-55E5A2CA2DF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Office_2016_sjabloon_voor_studenten_(kleur).dotx</Template>
  <TotalTime>177</TotalTime>
  <Pages>1</Pages>
  <Words>419</Words>
  <Characters>2390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Artesis Plantijn Hogeschool</Company>
  <LinksUpToDate>false</LinksUpToDate>
  <CharactersWithSpaces>2804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Muyshondt Karen</dc:creator>
  <cp:keywords/>
  <dc:description/>
  <cp:lastModifiedBy>Ahrirou Achraf [student]</cp:lastModifiedBy>
  <cp:revision>23</cp:revision>
  <dcterms:created xsi:type="dcterms:W3CDTF">2021-02-25T16:22:00Z</dcterms:created>
  <dcterms:modified xsi:type="dcterms:W3CDTF">2021-03-04T15:52:00Z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0x010100F142B2781D205C469F557B85282D5A8A</vt:lpwstr>
  </property>
</Properties>
</file>